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477CB" w14:textId="5508E4C8" w:rsidR="00197154" w:rsidRDefault="00197154">
      <w:pPr>
        <w:spacing w:after="0" w:line="240" w:lineRule="auto"/>
        <w:rPr>
          <w:rFonts w:ascii="Franklin Gothic Demi" w:eastAsia="Franklin Gothic Book" w:hAnsi="Franklin Gothic Demi" w:cs="Franklin Gothic Book"/>
          <w:bCs/>
          <w:color w:val="4354A2" w:themeColor="accent1"/>
          <w:sz w:val="32"/>
          <w:szCs w:val="22"/>
          <w:lang w:bidi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552A41" wp14:editId="513DBC13">
                <wp:simplePos x="0" y="0"/>
                <wp:positionH relativeFrom="page">
                  <wp:align>left</wp:align>
                </wp:positionH>
                <wp:positionV relativeFrom="paragraph">
                  <wp:posOffset>9359265</wp:posOffset>
                </wp:positionV>
                <wp:extent cx="7547610" cy="369570"/>
                <wp:effectExtent l="0" t="0" r="0" b="0"/>
                <wp:wrapSquare wrapText="bothSides"/>
                <wp:docPr id="19686184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761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EA9CB" w14:textId="5C45F43C" w:rsidR="00197154" w:rsidRPr="00197154" w:rsidRDefault="00197154" w:rsidP="00197154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197154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Adam LADJAL – Romain DELPECH – Eliote SADAOUI – Tom FREBAULT</w:t>
                            </w:r>
                          </w:p>
                          <w:p w14:paraId="7C507CF8" w14:textId="50F817C2" w:rsidR="00197154" w:rsidRPr="00197154" w:rsidRDefault="00197154" w:rsidP="00197154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52A4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736.95pt;width:594.3pt;height:29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" filled="f" stroked="f">
                <v:textbox>
                  <w:txbxContent>
                    <w:p w14:paraId="584EA9CB" w14:textId="5C45F43C" w:rsidR="00197154" w:rsidRPr="00197154" w:rsidRDefault="00197154" w:rsidP="00197154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197154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Adam LADJAL – Romain DELPECH – Eliote SADAOUI – Tom FREBAULT</w:t>
                      </w:r>
                    </w:p>
                    <w:p w14:paraId="7C507CF8" w14:textId="50F817C2" w:rsidR="00197154" w:rsidRPr="00197154" w:rsidRDefault="00197154" w:rsidP="00197154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14:ligatures w14:val="none"/>
        </w:rPr>
        <w:drawing>
          <wp:anchor distT="0" distB="0" distL="114300" distR="114300" simplePos="0" relativeHeight="251663360" behindDoc="0" locked="0" layoutInCell="1" allowOverlap="1" wp14:anchorId="4F7F5B4D" wp14:editId="7FA6AD0A">
            <wp:simplePos x="0" y="0"/>
            <wp:positionH relativeFrom="margin">
              <wp:align>center</wp:align>
            </wp:positionH>
            <wp:positionV relativeFrom="paragraph">
              <wp:posOffset>3364230</wp:posOffset>
            </wp:positionV>
            <wp:extent cx="3486150" cy="2044065"/>
            <wp:effectExtent l="0" t="0" r="0" b="0"/>
            <wp:wrapSquare wrapText="bothSides"/>
            <wp:docPr id="861999123" name="Image 14" descr="Une image contenant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99123" name="Image 14" descr="Une image contenant capture d’écran, conception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F6196A" wp14:editId="5BE2E5AD">
                <wp:simplePos x="0" y="0"/>
                <wp:positionH relativeFrom="margin">
                  <wp:align>center</wp:align>
                </wp:positionH>
                <wp:positionV relativeFrom="paragraph">
                  <wp:posOffset>467360</wp:posOffset>
                </wp:positionV>
                <wp:extent cx="4516755" cy="1404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6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BBE2D" w14:textId="04BADF64" w:rsidR="00197154" w:rsidRPr="0066338B" w:rsidRDefault="00197154" w:rsidP="00197154">
                            <w:pPr>
                              <w:jc w:val="center"/>
                              <w:rPr>
                                <w:rFonts w:ascii="Franklin Gothic Heavy" w:hAnsi="Franklin Gothic Heavy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66338B">
                              <w:rPr>
                                <w:rFonts w:ascii="Franklin Gothic Heavy" w:hAnsi="Franklin Gothic Heavy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RAPPORT </w:t>
                            </w:r>
                            <w:r>
                              <w:rPr>
                                <w:rFonts w:ascii="Franklin Gothic Heavy" w:hAnsi="Franklin Gothic Heavy"/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PROJET </w:t>
                            </w:r>
                            <w:r>
                              <w:rPr>
                                <w:rFonts w:ascii="Franklin Gothic Heavy" w:hAnsi="Franklin Gothic Heavy"/>
                                <w:b/>
                                <w:bCs/>
                                <w:sz w:val="72"/>
                                <w:szCs w:val="72"/>
                              </w:rPr>
                              <w:t>WEB AVANCE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F6196A" id="_x0000_s1027" type="#_x0000_t202" style="position:absolute;margin-left:0;margin-top:36.8pt;width:355.65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" filled="f" stroked="f">
                <v:textbox style="mso-fit-shape-to-text:t">
                  <w:txbxContent>
                    <w:p w14:paraId="073BBE2D" w14:textId="04BADF64" w:rsidR="00197154" w:rsidRPr="0066338B" w:rsidRDefault="00197154" w:rsidP="00197154">
                      <w:pPr>
                        <w:jc w:val="center"/>
                        <w:rPr>
                          <w:rFonts w:ascii="Franklin Gothic Heavy" w:hAnsi="Franklin Gothic Heavy"/>
                          <w:b/>
                          <w:bCs/>
                          <w:sz w:val="72"/>
                          <w:szCs w:val="72"/>
                        </w:rPr>
                      </w:pPr>
                      <w:r w:rsidRPr="0066338B">
                        <w:rPr>
                          <w:rFonts w:ascii="Franklin Gothic Heavy" w:hAnsi="Franklin Gothic Heavy"/>
                          <w:b/>
                          <w:bCs/>
                          <w:sz w:val="72"/>
                          <w:szCs w:val="72"/>
                        </w:rPr>
                        <w:t xml:space="preserve">RAPPORT </w:t>
                      </w:r>
                      <w:r>
                        <w:rPr>
                          <w:rFonts w:ascii="Franklin Gothic Heavy" w:hAnsi="Franklin Gothic Heavy"/>
                          <w:b/>
                          <w:bCs/>
                          <w:sz w:val="72"/>
                          <w:szCs w:val="72"/>
                        </w:rPr>
                        <w:t xml:space="preserve">PROJET </w:t>
                      </w:r>
                      <w:r>
                        <w:rPr>
                          <w:rFonts w:ascii="Franklin Gothic Heavy" w:hAnsi="Franklin Gothic Heavy"/>
                          <w:b/>
                          <w:bCs/>
                          <w:sz w:val="72"/>
                          <w:szCs w:val="72"/>
                        </w:rPr>
                        <w:t>WEB AVANCE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Franklin Gothic Demi" w:eastAsia="Franklin Gothic Book" w:hAnsi="Franklin Gothic Demi" w:cs="Franklin Gothic Book"/>
          <w:bCs/>
          <w:noProof/>
          <w:color w:val="4354A2" w:themeColor="accent1"/>
          <w:sz w:val="32"/>
          <w:szCs w:val="22"/>
          <w:lang w:bidi="en-US"/>
          <w14:ligatures w14:val="none"/>
        </w:rPr>
        <w:drawing>
          <wp:anchor distT="0" distB="0" distL="114300" distR="114300" simplePos="0" relativeHeight="251658240" behindDoc="1" locked="0" layoutInCell="1" allowOverlap="1" wp14:anchorId="6310B18B" wp14:editId="06C4B5FB">
            <wp:simplePos x="0" y="0"/>
            <wp:positionH relativeFrom="column">
              <wp:posOffset>-439947</wp:posOffset>
            </wp:positionH>
            <wp:positionV relativeFrom="paragraph">
              <wp:posOffset>-398409</wp:posOffset>
            </wp:positionV>
            <wp:extent cx="7530860" cy="11296290"/>
            <wp:effectExtent l="0" t="0" r="0" b="635"/>
            <wp:wrapNone/>
            <wp:docPr id="1956270872" name="Image 13" descr="Une image contenant capture d’écran, conception, tiss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70872" name="Image 13" descr="Une image contenant capture d’écran, conception, tissu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35310" cy="113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id w:val="12707412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37F47C9" w14:textId="19607E6F" w:rsidR="00197154" w:rsidRDefault="00197154">
          <w:pPr>
            <w:pStyle w:val="En-ttedetabledesmatires"/>
          </w:pPr>
          <w:r>
            <w:t>Table des matières</w:t>
          </w:r>
        </w:p>
        <w:p w14:paraId="00AA8D9E" w14:textId="6D95BB8E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86032" w:history="1">
            <w:r w:rsidRPr="00115017">
              <w:rPr>
                <w:rStyle w:val="Lienhypertexte"/>
                <w:noProof/>
              </w:rPr>
              <w:t>Contexte et 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79A2D" w14:textId="23F940E6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86033" w:history="1">
            <w:r w:rsidRPr="00115017">
              <w:rPr>
                <w:rStyle w:val="Lienhypertexte"/>
                <w:noProof/>
              </w:rPr>
              <w:t>Cahier des charges fonctionnel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27789" w14:textId="00D8E8D0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34" w:history="1">
            <w:r w:rsidRPr="00115017">
              <w:rPr>
                <w:rStyle w:val="Lienhypertexte"/>
                <w:noProof/>
              </w:rPr>
              <w:t>2.1 Regroupement des fonctionnalités en blocs métiers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70D0" w14:textId="61416CBA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35" w:history="1">
            <w:r w:rsidRPr="00115017">
              <w:rPr>
                <w:rStyle w:val="Lienhypertexte"/>
                <w:noProof/>
              </w:rPr>
              <w:t>2.2 Dépendances logiques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B9EF" w14:textId="46D14128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36" w:history="1">
            <w:r w:rsidRPr="00115017">
              <w:rPr>
                <w:rStyle w:val="Lienhypertexte"/>
                <w:noProof/>
              </w:rPr>
              <w:t>2.3 Parcours utilisateurs (exemples)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DF5C4" w14:textId="51A32253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86037" w:history="1">
            <w:r w:rsidRPr="00115017">
              <w:rPr>
                <w:rStyle w:val="Lienhypertexte"/>
                <w:noProof/>
              </w:rPr>
              <w:t>Architecture technique et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486E" w14:textId="1AC16073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38" w:history="1">
            <w:r w:rsidRPr="00115017">
              <w:rPr>
                <w:rStyle w:val="Lienhypertexte"/>
                <w:noProof/>
              </w:rPr>
              <w:t>3.1 Microservices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970D6" w14:textId="4D66B3CD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39" w:history="1">
            <w:r w:rsidRPr="00115017">
              <w:rPr>
                <w:rStyle w:val="Lienhypertexte"/>
                <w:noProof/>
              </w:rPr>
              <w:t>3.2 Gateway 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A985" w14:textId="16232695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0" w:history="1">
            <w:r w:rsidRPr="00115017">
              <w:rPr>
                <w:rStyle w:val="Lienhypertexte"/>
                <w:noProof/>
              </w:rPr>
              <w:t>3.3 Communication inter-services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1CC0" w14:textId="5A93D5B3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1" w:history="1">
            <w:r w:rsidRPr="00115017">
              <w:rPr>
                <w:rStyle w:val="Lienhypertexte"/>
                <w:noProof/>
              </w:rPr>
              <w:t>3.4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9A586" w14:textId="0D32E421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2" w:history="1">
            <w:r w:rsidRPr="00115017">
              <w:rPr>
                <w:rStyle w:val="Lienhypertexte"/>
                <w:noProof/>
              </w:rPr>
              <w:t>3.5 Conteneurisation &amp;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F339" w14:textId="1AEF94AA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3" w:history="1">
            <w:r w:rsidRPr="00115017">
              <w:rPr>
                <w:rStyle w:val="Lienhypertexte"/>
                <w:noProof/>
              </w:rPr>
              <w:t>3.6 Sécurité &amp; résilience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C0FA" w14:textId="14DEDE06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86044" w:history="1">
            <w:r w:rsidRPr="00115017">
              <w:rPr>
                <w:rStyle w:val="Lienhypertexte"/>
                <w:noProof/>
              </w:rPr>
              <w:t>Modèle de permissions (rôles)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068B" w14:textId="044CCF16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86045" w:history="1">
            <w:r w:rsidRPr="00115017">
              <w:rPr>
                <w:rStyle w:val="Lienhypertexte"/>
                <w:noProof/>
              </w:rPr>
              <w:t>Technologies utilisées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E687" w14:textId="5326D714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86046" w:history="1">
            <w:r w:rsidRPr="00115017">
              <w:rPr>
                <w:rStyle w:val="Lienhypertexte"/>
                <w:noProof/>
              </w:rPr>
              <w:t>Méthodologie &amp; déroulement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8F54" w14:textId="2BA3E611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7" w:history="1">
            <w:r w:rsidRPr="00115017">
              <w:rPr>
                <w:rStyle w:val="Lienhypertexte"/>
                <w:noProof/>
              </w:rPr>
              <w:t>6.1 Planification &amp; hiérarchisation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84B87" w14:textId="12C3831E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8" w:history="1">
            <w:r w:rsidRPr="00115017">
              <w:rPr>
                <w:rStyle w:val="Lienhypertexte"/>
                <w:noProof/>
              </w:rPr>
              <w:t>6.2 Cycle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54DB" w14:textId="4EFC2E2A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49" w:history="1">
            <w:r w:rsidRPr="00115017">
              <w:rPr>
                <w:rStyle w:val="Lienhypertexte"/>
                <w:noProof/>
              </w:rPr>
              <w:t>6.3 Outils &amp;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23518" w14:textId="4F927C0F" w:rsidR="00197154" w:rsidRDefault="00197154">
          <w:pPr>
            <w:pStyle w:val="TM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86050" w:history="1">
            <w:r w:rsidRPr="00115017">
              <w:rPr>
                <w:rStyle w:val="Lienhypertexte"/>
                <w:noProof/>
              </w:rPr>
              <w:t>Maquettes et schémas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A3E7" w14:textId="52CD830D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51" w:history="1">
            <w:r w:rsidRPr="00115017">
              <w:rPr>
                <w:rStyle w:val="Lienhypertexte"/>
                <w:noProof/>
              </w:rPr>
              <w:t>7.1 - Maquette d’écrans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81A7" w14:textId="1D924954" w:rsidR="00197154" w:rsidRDefault="00197154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201786052" w:history="1">
            <w:r w:rsidRPr="00115017">
              <w:rPr>
                <w:rStyle w:val="Lienhypertexte"/>
                <w:noProof/>
              </w:rPr>
              <w:t>7.2 – Modèle de données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_Toc201786052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CCC6" w14:textId="0809A802" w:rsidR="00197154" w:rsidRDefault="00197154">
          <w:r>
            <w:rPr>
              <w:b/>
              <w:bCs/>
            </w:rPr>
            <w:fldChar w:fldCharType="end"/>
          </w:r>
        </w:p>
      </w:sdtContent>
    </w:sdt>
    <w:p w14:paraId="66202A19" w14:textId="77777777" w:rsidR="00197154" w:rsidRDefault="00197154">
      <w:pPr>
        <w:spacing w:after="0" w:line="240" w:lineRule="auto"/>
        <w:rPr>
          <w:rFonts w:ascii="Franklin Gothic Demi" w:eastAsia="Franklin Gothic Book" w:hAnsi="Franklin Gothic Demi" w:cs="Franklin Gothic Book"/>
          <w:bCs/>
          <w:color w:val="4354A2" w:themeColor="accent1"/>
          <w:sz w:val="32"/>
          <w:szCs w:val="22"/>
          <w:lang w:bidi="en-US"/>
        </w:rPr>
      </w:pPr>
      <w:r>
        <w:br w:type="page"/>
      </w:r>
    </w:p>
    <w:p w14:paraId="77859395" w14:textId="48650290" w:rsidR="00BC7DCE" w:rsidRPr="00197154" w:rsidRDefault="00BC7DCE" w:rsidP="00197154">
      <w:pPr>
        <w:pStyle w:val="Titre1"/>
        <w:rPr>
          <w:sz w:val="32"/>
          <w:szCs w:val="14"/>
        </w:rPr>
      </w:pPr>
      <w:bookmarkStart w:id="0" w:name="_Toc201786032"/>
      <w:r w:rsidRPr="00197154">
        <w:rPr>
          <w:sz w:val="32"/>
          <w:szCs w:val="14"/>
        </w:rPr>
        <w:lastRenderedPageBreak/>
        <w:t>Contexte et objectifs</w:t>
      </w:r>
      <w:bookmarkEnd w:id="0"/>
    </w:p>
    <w:p w14:paraId="00DB6706" w14:textId="77777777" w:rsidR="00BC7DCE" w:rsidRPr="00BC7DCE" w:rsidRDefault="00BC7DCE" w:rsidP="00BC7DCE">
      <w:r w:rsidRPr="00BC7DCE">
        <w:t xml:space="preserve">Le projet </w:t>
      </w:r>
      <w:proofErr w:type="spellStart"/>
      <w:r w:rsidRPr="00BC7DCE">
        <w:rPr>
          <w:b/>
          <w:bCs/>
        </w:rPr>
        <w:t>Breezy</w:t>
      </w:r>
      <w:proofErr w:type="spellEnd"/>
      <w:r w:rsidRPr="00BC7DCE">
        <w:t xml:space="preserve"> a pour ambition de proposer un réseau social minimaliste, inspiré de Twitter/X, spécifiquement conçu pour offrir une expérience rapide et fluide même sur des terminaux et connexions à faibles ressources. Bien qu’aucune catégorie d’utilisateurs n’ait été privilégiée a priori, l’application vise à répondre aux usages courants de micro-blogging : publication de messages courts, interactions (likes, commentaires, suivis) et consultation d’un fil d’actualité.</w:t>
      </w:r>
    </w:p>
    <w:p w14:paraId="7C0BEF5F" w14:textId="77777777" w:rsidR="00BC7DCE" w:rsidRPr="00BC7DCE" w:rsidRDefault="00BC7DCE" w:rsidP="00BC7DCE">
      <w:r w:rsidRPr="00BC7DCE">
        <w:t>Les principaux critères de réussite reposent sur :</w:t>
      </w:r>
    </w:p>
    <w:p w14:paraId="70EB176E" w14:textId="77777777" w:rsidR="00BC7DCE" w:rsidRPr="00BC7DCE" w:rsidRDefault="00BC7DCE" w:rsidP="00BC7DCE">
      <w:pPr>
        <w:numPr>
          <w:ilvl w:val="0"/>
          <w:numId w:val="16"/>
        </w:numPr>
      </w:pPr>
      <w:r w:rsidRPr="00BC7DCE">
        <w:rPr>
          <w:b/>
          <w:bCs/>
        </w:rPr>
        <w:t>La performance</w:t>
      </w:r>
      <w:r w:rsidRPr="00BC7DCE">
        <w:t>, mesurée en temps de chargement des écrans et réactivité des actions utilisateur.</w:t>
      </w:r>
    </w:p>
    <w:p w14:paraId="6DA26316" w14:textId="51B5422D" w:rsidR="00BC7DCE" w:rsidRPr="00BC7DCE" w:rsidRDefault="00BC7DCE" w:rsidP="00BC7DCE">
      <w:pPr>
        <w:numPr>
          <w:ilvl w:val="0"/>
          <w:numId w:val="16"/>
        </w:numPr>
      </w:pPr>
      <w:r w:rsidRPr="00BC7DCE">
        <w:rPr>
          <w:b/>
          <w:bCs/>
        </w:rPr>
        <w:t>La complétude du MVP</w:t>
      </w:r>
      <w:r w:rsidRPr="00BC7DCE">
        <w:t>, c’est-à-dire l’implémentation de l’ensemble des fonctionnalités obligatoires définies.</w:t>
      </w:r>
    </w:p>
    <w:p w14:paraId="72B93CF7" w14:textId="77777777" w:rsidR="00BC7DCE" w:rsidRPr="00BC7DCE" w:rsidRDefault="00BC7DCE" w:rsidP="00BC7DCE"/>
    <w:p w14:paraId="529EFA18" w14:textId="3CEFCDFC" w:rsidR="0047561A" w:rsidRPr="00197154" w:rsidRDefault="0047561A" w:rsidP="00197154">
      <w:pPr>
        <w:pStyle w:val="Titre1"/>
        <w:rPr>
          <w:sz w:val="32"/>
          <w:szCs w:val="14"/>
        </w:rPr>
      </w:pPr>
      <w:bookmarkStart w:id="1" w:name="_Toc201786033"/>
      <w:r w:rsidRPr="00197154">
        <w:rPr>
          <w:sz w:val="32"/>
          <w:szCs w:val="14"/>
        </w:rPr>
        <w:t>Cahier des charges fonctionnel</w:t>
      </w:r>
      <w:bookmarkEnd w:id="1"/>
      <w:r w:rsidRPr="00197154">
        <w:rPr>
          <w:sz w:val="32"/>
          <w:szCs w:val="14"/>
        </w:rPr>
        <w:t xml:space="preserve"> </w:t>
      </w:r>
    </w:p>
    <w:p w14:paraId="37ED5E2F" w14:textId="77777777" w:rsidR="0047561A" w:rsidRDefault="0047561A" w:rsidP="0047561A">
      <w:pPr>
        <w:pStyle w:val="Titre2"/>
      </w:pPr>
      <w:bookmarkStart w:id="2" w:name="_Toc201786034"/>
      <w:r>
        <w:t>2.1 Regroupement des fonctionnalités en blocs métiers</w:t>
      </w:r>
      <w:bookmarkEnd w:id="2"/>
    </w:p>
    <w:tbl>
      <w:tblPr>
        <w:tblW w:w="105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1"/>
        <w:gridCol w:w="6854"/>
      </w:tblGrid>
      <w:tr w:rsidR="00B16EDB" w:rsidRPr="00B16EDB" w14:paraId="21C7A247" w14:textId="77777777" w:rsidTr="00B16EDB">
        <w:trPr>
          <w:trHeight w:val="74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FAAA08" w14:textId="77777777" w:rsidR="00B16EDB" w:rsidRPr="00B16EDB" w:rsidRDefault="00B16EDB" w:rsidP="00B16EDB">
            <w:pPr>
              <w:tabs>
                <w:tab w:val="left" w:pos="9780"/>
              </w:tabs>
              <w:rPr>
                <w:b/>
                <w:bCs/>
              </w:rPr>
            </w:pPr>
            <w:r w:rsidRPr="00B16EDB">
              <w:rPr>
                <w:b/>
                <w:bCs/>
              </w:rPr>
              <w:t>Bloc métier</w:t>
            </w:r>
          </w:p>
        </w:tc>
        <w:tc>
          <w:tcPr>
            <w:tcW w:w="0" w:type="auto"/>
            <w:vAlign w:val="center"/>
            <w:hideMark/>
          </w:tcPr>
          <w:p w14:paraId="4559D185" w14:textId="77777777" w:rsidR="00B16EDB" w:rsidRPr="00B16EDB" w:rsidRDefault="00B16EDB" w:rsidP="00B16EDB">
            <w:pPr>
              <w:tabs>
                <w:tab w:val="left" w:pos="9780"/>
              </w:tabs>
              <w:rPr>
                <w:b/>
                <w:bCs/>
              </w:rPr>
            </w:pPr>
            <w:r w:rsidRPr="00B16EDB">
              <w:rPr>
                <w:b/>
                <w:bCs/>
              </w:rPr>
              <w:t>Fonctionnalités incluses</w:t>
            </w:r>
          </w:p>
        </w:tc>
      </w:tr>
      <w:tr w:rsidR="00B16EDB" w:rsidRPr="00B16EDB" w14:paraId="75741249" w14:textId="77777777" w:rsidTr="00B16EDB">
        <w:trPr>
          <w:trHeight w:val="1710"/>
          <w:tblCellSpacing w:w="15" w:type="dxa"/>
        </w:trPr>
        <w:tc>
          <w:tcPr>
            <w:tcW w:w="0" w:type="auto"/>
            <w:vAlign w:val="center"/>
            <w:hideMark/>
          </w:tcPr>
          <w:p w14:paraId="02A931CC" w14:textId="77777777" w:rsidR="00B16EDB" w:rsidRPr="00B16EDB" w:rsidRDefault="00B16EDB" w:rsidP="00B16EDB">
            <w:pPr>
              <w:tabs>
                <w:tab w:val="left" w:pos="9780"/>
              </w:tabs>
            </w:pPr>
            <w:r w:rsidRPr="00B16EDB">
              <w:rPr>
                <w:b/>
                <w:bCs/>
              </w:rPr>
              <w:t>User (authentification &amp; compte)</w:t>
            </w:r>
          </w:p>
        </w:tc>
        <w:tc>
          <w:tcPr>
            <w:tcW w:w="0" w:type="auto"/>
            <w:vAlign w:val="center"/>
            <w:hideMark/>
          </w:tcPr>
          <w:p w14:paraId="6F2C7CC1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>• Création de compte (inscription)</w:t>
            </w:r>
          </w:p>
          <w:p w14:paraId="2FE814D6" w14:textId="7CAF6116" w:rsidR="00B16EDB" w:rsidRPr="00B16EDB" w:rsidRDefault="00B16EDB" w:rsidP="00B16EDB">
            <w:pPr>
              <w:tabs>
                <w:tab w:val="left" w:pos="9780"/>
              </w:tabs>
            </w:pPr>
            <w:r w:rsidRPr="00B16EDB">
              <w:t xml:space="preserve">• Connexion / déconnexion / rafraîchissement de </w:t>
            </w:r>
            <w:proofErr w:type="spellStart"/>
            <w:r w:rsidRPr="00B16EDB">
              <w:t>token</w:t>
            </w:r>
            <w:proofErr w:type="spellEnd"/>
          </w:p>
        </w:tc>
      </w:tr>
      <w:tr w:rsidR="00B16EDB" w:rsidRPr="00B16EDB" w14:paraId="4F55CE67" w14:textId="77777777" w:rsidTr="00B16EDB">
        <w:trPr>
          <w:trHeight w:val="1241"/>
          <w:tblCellSpacing w:w="15" w:type="dxa"/>
        </w:trPr>
        <w:tc>
          <w:tcPr>
            <w:tcW w:w="0" w:type="auto"/>
            <w:vAlign w:val="center"/>
            <w:hideMark/>
          </w:tcPr>
          <w:p w14:paraId="00EE6260" w14:textId="77777777" w:rsidR="00B16EDB" w:rsidRPr="00B16EDB" w:rsidRDefault="00B16EDB" w:rsidP="00B16EDB">
            <w:pPr>
              <w:tabs>
                <w:tab w:val="left" w:pos="9780"/>
              </w:tabs>
            </w:pPr>
            <w:r w:rsidRPr="00B16EDB">
              <w:rPr>
                <w:b/>
                <w:bCs/>
              </w:rPr>
              <w:t>Profil</w:t>
            </w:r>
          </w:p>
        </w:tc>
        <w:tc>
          <w:tcPr>
            <w:tcW w:w="0" w:type="auto"/>
            <w:vAlign w:val="center"/>
            <w:hideMark/>
          </w:tcPr>
          <w:p w14:paraId="0A370B0B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>• Consultation d’un profil (affichage bio, photo, stats)</w:t>
            </w:r>
          </w:p>
          <w:p w14:paraId="3E1F8C8E" w14:textId="5B5FEDEA" w:rsidR="00B16EDB" w:rsidRDefault="00B16EDB" w:rsidP="00B16EDB">
            <w:pPr>
              <w:tabs>
                <w:tab w:val="left" w:pos="9780"/>
              </w:tabs>
            </w:pPr>
            <w:r w:rsidRPr="00B16EDB">
              <w:t>• Recherche de profils• Suivre / se désabonner</w:t>
            </w:r>
          </w:p>
          <w:p w14:paraId="55BE653A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>• Liste abonnés / abonnements</w:t>
            </w:r>
          </w:p>
          <w:p w14:paraId="5440A70F" w14:textId="26F5C8A8" w:rsidR="00B16EDB" w:rsidRPr="00B16EDB" w:rsidRDefault="00B16EDB" w:rsidP="00B16EDB">
            <w:pPr>
              <w:tabs>
                <w:tab w:val="left" w:pos="9780"/>
              </w:tabs>
            </w:pPr>
          </w:p>
        </w:tc>
      </w:tr>
      <w:tr w:rsidR="00B16EDB" w:rsidRPr="00B16EDB" w14:paraId="4A8575B1" w14:textId="77777777" w:rsidTr="00B16EDB">
        <w:trPr>
          <w:trHeight w:val="1733"/>
          <w:tblCellSpacing w:w="15" w:type="dxa"/>
        </w:trPr>
        <w:tc>
          <w:tcPr>
            <w:tcW w:w="0" w:type="auto"/>
            <w:vAlign w:val="center"/>
            <w:hideMark/>
          </w:tcPr>
          <w:p w14:paraId="29DC3690" w14:textId="77777777" w:rsidR="00B16EDB" w:rsidRPr="00B16EDB" w:rsidRDefault="00B16EDB" w:rsidP="00B16EDB">
            <w:pPr>
              <w:tabs>
                <w:tab w:val="left" w:pos="9780"/>
              </w:tabs>
            </w:pPr>
            <w:proofErr w:type="spellStart"/>
            <w:r w:rsidRPr="00B16EDB">
              <w:rPr>
                <w:b/>
                <w:bCs/>
              </w:rPr>
              <w:t>Posts</w:t>
            </w:r>
            <w:proofErr w:type="spellEnd"/>
            <w:r w:rsidRPr="00B16EDB">
              <w:rPr>
                <w:b/>
                <w:bCs/>
              </w:rPr>
              <w:t xml:space="preserve"> &amp; interactions</w:t>
            </w:r>
          </w:p>
        </w:tc>
        <w:tc>
          <w:tcPr>
            <w:tcW w:w="0" w:type="auto"/>
            <w:vAlign w:val="center"/>
            <w:hideMark/>
          </w:tcPr>
          <w:p w14:paraId="7BEC48A3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>• Publication de messages courts (≤ 280 caractères, emojis)</w:t>
            </w:r>
          </w:p>
          <w:p w14:paraId="7CF18BC8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 xml:space="preserve">• Suppression de ses propres </w:t>
            </w:r>
            <w:proofErr w:type="spellStart"/>
            <w:r w:rsidRPr="00B16EDB">
              <w:t>posts</w:t>
            </w:r>
            <w:proofErr w:type="spellEnd"/>
          </w:p>
          <w:p w14:paraId="7DAB1B8F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>• Flux chronologique (</w:t>
            </w:r>
            <w:proofErr w:type="spellStart"/>
            <w:r w:rsidRPr="00B16EDB">
              <w:t>infinite</w:t>
            </w:r>
            <w:proofErr w:type="spellEnd"/>
            <w:r w:rsidRPr="00B16EDB">
              <w:t xml:space="preserve"> scroll) des comptes suivis</w:t>
            </w:r>
          </w:p>
          <w:p w14:paraId="349A853A" w14:textId="77777777" w:rsidR="00B16EDB" w:rsidRDefault="00B16EDB" w:rsidP="00B16EDB">
            <w:pPr>
              <w:tabs>
                <w:tab w:val="left" w:pos="9780"/>
              </w:tabs>
            </w:pPr>
            <w:r w:rsidRPr="00B16EDB">
              <w:t>• Like (</w:t>
            </w:r>
            <w:proofErr w:type="spellStart"/>
            <w:r w:rsidRPr="00B16EDB">
              <w:t>toggle</w:t>
            </w:r>
            <w:proofErr w:type="spellEnd"/>
            <w:r w:rsidRPr="00B16EDB">
              <w:t>, compteur)</w:t>
            </w:r>
          </w:p>
          <w:p w14:paraId="0025F06F" w14:textId="284D3297" w:rsidR="00B16EDB" w:rsidRPr="00B16EDB" w:rsidRDefault="00B16EDB" w:rsidP="00B16EDB">
            <w:pPr>
              <w:tabs>
                <w:tab w:val="left" w:pos="9780"/>
              </w:tabs>
            </w:pPr>
            <w:r w:rsidRPr="00B16EDB">
              <w:t>• Commentaires et réponses sans limite de profondeur</w:t>
            </w:r>
          </w:p>
        </w:tc>
      </w:tr>
    </w:tbl>
    <w:p w14:paraId="325E8ED8" w14:textId="77777777" w:rsidR="00B16EDB" w:rsidRPr="00B16EDB" w:rsidRDefault="00B16EDB" w:rsidP="00B16EDB"/>
    <w:p w14:paraId="797171D7" w14:textId="77777777" w:rsidR="00B16EDB" w:rsidRPr="00B16EDB" w:rsidRDefault="00B16EDB" w:rsidP="00B16EDB"/>
    <w:p w14:paraId="18D94A85" w14:textId="77777777" w:rsidR="00B16EDB" w:rsidRPr="00B16EDB" w:rsidRDefault="00B16EDB" w:rsidP="00B16EDB"/>
    <w:p w14:paraId="742B5D44" w14:textId="77777777" w:rsidR="00B16EDB" w:rsidRPr="00B16EDB" w:rsidRDefault="00B16EDB" w:rsidP="00B16EDB"/>
    <w:p w14:paraId="53C8DB50" w14:textId="3BD81339" w:rsidR="0047561A" w:rsidRPr="0047561A" w:rsidRDefault="00711065" w:rsidP="00711065">
      <w:pPr>
        <w:spacing w:after="0" w:line="240" w:lineRule="auto"/>
      </w:pPr>
      <w:r w:rsidRPr="00B16EDB">
        <w:br w:type="page"/>
      </w:r>
      <w:r>
        <w:lastRenderedPageBreak/>
        <w:tab/>
      </w:r>
    </w:p>
    <w:p w14:paraId="44341813" w14:textId="77777777" w:rsidR="0047561A" w:rsidRDefault="0047561A" w:rsidP="00711065">
      <w:pPr>
        <w:pStyle w:val="Titre2"/>
      </w:pPr>
      <w:bookmarkStart w:id="3" w:name="_Toc201786035"/>
      <w:r>
        <w:t>2.2 Dépendances logiques</w:t>
      </w:r>
      <w:bookmarkEnd w:id="3"/>
    </w:p>
    <w:p w14:paraId="1D8C7B3A" w14:textId="77777777" w:rsidR="0047561A" w:rsidRDefault="0047561A" w:rsidP="0047561A"/>
    <w:p w14:paraId="3160303F" w14:textId="095E617C" w:rsidR="0047561A" w:rsidRPr="00711065" w:rsidRDefault="0047561A" w:rsidP="00711065">
      <w:pPr>
        <w:pStyle w:val="Paragraphedeliste"/>
        <w:numPr>
          <w:ilvl w:val="0"/>
          <w:numId w:val="17"/>
        </w:numPr>
        <w:rPr>
          <w:b/>
          <w:bCs/>
        </w:rPr>
      </w:pPr>
      <w:r w:rsidRPr="00711065">
        <w:rPr>
          <w:b/>
          <w:bCs/>
        </w:rPr>
        <w:t>User → Profil</w:t>
      </w:r>
    </w:p>
    <w:p w14:paraId="5227A200" w14:textId="77777777" w:rsidR="0047561A" w:rsidRDefault="0047561A" w:rsidP="0047561A"/>
    <w:p w14:paraId="557EADEB" w14:textId="0EDE83C9" w:rsidR="0047561A" w:rsidRDefault="0047561A" w:rsidP="00711065">
      <w:pPr>
        <w:pStyle w:val="Paragraphedeliste"/>
        <w:numPr>
          <w:ilvl w:val="0"/>
          <w:numId w:val="18"/>
        </w:numPr>
      </w:pPr>
      <w:r>
        <w:t>Un profil ne peut être créé / consulté qu’après inscription et connexion.</w:t>
      </w:r>
    </w:p>
    <w:p w14:paraId="77E2FAFE" w14:textId="77777777" w:rsidR="0047561A" w:rsidRDefault="0047561A" w:rsidP="0047561A"/>
    <w:p w14:paraId="59C3CE52" w14:textId="1AC20A85" w:rsidR="0047561A" w:rsidRPr="00711065" w:rsidRDefault="0047561A" w:rsidP="00711065">
      <w:pPr>
        <w:pStyle w:val="Paragraphedeliste"/>
        <w:numPr>
          <w:ilvl w:val="0"/>
          <w:numId w:val="17"/>
        </w:numPr>
        <w:rPr>
          <w:b/>
          <w:bCs/>
        </w:rPr>
      </w:pPr>
      <w:r w:rsidRPr="00711065">
        <w:rPr>
          <w:b/>
          <w:bCs/>
        </w:rPr>
        <w:t xml:space="preserve">Profil → </w:t>
      </w:r>
      <w:proofErr w:type="spellStart"/>
      <w:r w:rsidRPr="00711065">
        <w:rPr>
          <w:b/>
          <w:bCs/>
        </w:rPr>
        <w:t>Posts</w:t>
      </w:r>
      <w:proofErr w:type="spellEnd"/>
    </w:p>
    <w:p w14:paraId="47CEF6EE" w14:textId="77777777" w:rsidR="0047561A" w:rsidRDefault="0047561A" w:rsidP="0047561A"/>
    <w:p w14:paraId="69E3EBD0" w14:textId="059D8575" w:rsidR="0047561A" w:rsidRDefault="0047561A" w:rsidP="00711065">
      <w:pPr>
        <w:pStyle w:val="Paragraphedeliste"/>
        <w:numPr>
          <w:ilvl w:val="0"/>
          <w:numId w:val="18"/>
        </w:numPr>
      </w:pPr>
      <w:r>
        <w:t>On peut voir le fil d’actualité (</w:t>
      </w:r>
      <w:proofErr w:type="spellStart"/>
      <w:r>
        <w:t>posts</w:t>
      </w:r>
      <w:proofErr w:type="spellEnd"/>
      <w:r>
        <w:t xml:space="preserve"> des suivis) uniquement une fois qu’on suit au moins un compte.</w:t>
      </w:r>
    </w:p>
    <w:p w14:paraId="67DA8538" w14:textId="77777777" w:rsidR="0047561A" w:rsidRDefault="0047561A" w:rsidP="0047561A"/>
    <w:p w14:paraId="45359C72" w14:textId="19BE055B" w:rsidR="0047561A" w:rsidRPr="00711065" w:rsidRDefault="0047561A" w:rsidP="00711065">
      <w:pPr>
        <w:pStyle w:val="Paragraphedeliste"/>
        <w:numPr>
          <w:ilvl w:val="0"/>
          <w:numId w:val="17"/>
        </w:numPr>
        <w:rPr>
          <w:b/>
          <w:bCs/>
        </w:rPr>
      </w:pPr>
      <w:proofErr w:type="spellStart"/>
      <w:r w:rsidRPr="00711065">
        <w:rPr>
          <w:b/>
          <w:bCs/>
        </w:rPr>
        <w:t>Posts</w:t>
      </w:r>
      <w:proofErr w:type="spellEnd"/>
      <w:r w:rsidRPr="00711065">
        <w:rPr>
          <w:b/>
          <w:bCs/>
        </w:rPr>
        <w:t xml:space="preserve"> → Interactions</w:t>
      </w:r>
    </w:p>
    <w:p w14:paraId="34BF98DB" w14:textId="77777777" w:rsidR="0047561A" w:rsidRDefault="0047561A" w:rsidP="0047561A"/>
    <w:p w14:paraId="3557E26D" w14:textId="343F7ACB" w:rsidR="0047561A" w:rsidRDefault="00711065" w:rsidP="00711065">
      <w:pPr>
        <w:pStyle w:val="Paragraphedeliste"/>
        <w:numPr>
          <w:ilvl w:val="0"/>
          <w:numId w:val="18"/>
        </w:numPr>
      </w:pPr>
      <w:r>
        <w:t>/*-+</w:t>
      </w:r>
      <w:r w:rsidR="0047561A">
        <w:t>L’édition, la suppression, le like et le commentaire ne sont accessibles que si l’utilisateur est authentifié.</w:t>
      </w:r>
    </w:p>
    <w:p w14:paraId="719A50B2" w14:textId="77777777" w:rsidR="00E974F7" w:rsidRDefault="00E974F7" w:rsidP="00711065">
      <w:pPr>
        <w:pStyle w:val="Paragraphedeliste"/>
        <w:numPr>
          <w:ilvl w:val="0"/>
          <w:numId w:val="18"/>
        </w:numPr>
      </w:pPr>
    </w:p>
    <w:p w14:paraId="03A7BE5D" w14:textId="77777777" w:rsidR="00E974F7" w:rsidRPr="00E974F7" w:rsidRDefault="00E974F7" w:rsidP="00E974F7">
      <w:pPr>
        <w:pStyle w:val="Titre2"/>
      </w:pPr>
      <w:bookmarkStart w:id="4" w:name="_Toc201786036"/>
      <w:r w:rsidRPr="00E974F7">
        <w:t>2.3 Parcours utilisateurs (exemples)</w:t>
      </w:r>
      <w:bookmarkEnd w:id="4"/>
    </w:p>
    <w:p w14:paraId="553EB5FF" w14:textId="043E41AF" w:rsidR="00E974F7" w:rsidRPr="00E974F7" w:rsidRDefault="00E974F7" w:rsidP="00E974F7">
      <w:pPr>
        <w:numPr>
          <w:ilvl w:val="0"/>
          <w:numId w:val="25"/>
        </w:numPr>
      </w:pPr>
      <w:r w:rsidRPr="00E974F7">
        <w:rPr>
          <w:b/>
          <w:bCs/>
        </w:rPr>
        <w:t>Inscription → Connexion → Création de post</w:t>
      </w:r>
    </w:p>
    <w:p w14:paraId="61D8EB06" w14:textId="09BDFB92" w:rsidR="00E974F7" w:rsidRPr="00E974F7" w:rsidRDefault="00E974F7" w:rsidP="00E974F7">
      <w:pPr>
        <w:numPr>
          <w:ilvl w:val="0"/>
          <w:numId w:val="25"/>
        </w:numPr>
      </w:pPr>
      <w:r w:rsidRPr="00E974F7">
        <w:rPr>
          <w:b/>
          <w:bCs/>
        </w:rPr>
        <w:t>Connexion → Fil d’actualité (</w:t>
      </w:r>
      <w:proofErr w:type="spellStart"/>
      <w:r w:rsidRPr="00E974F7">
        <w:rPr>
          <w:b/>
          <w:bCs/>
        </w:rPr>
        <w:t>infinite</w:t>
      </w:r>
      <w:proofErr w:type="spellEnd"/>
      <w:r w:rsidRPr="00E974F7">
        <w:rPr>
          <w:b/>
          <w:bCs/>
        </w:rPr>
        <w:t xml:space="preserve"> scroll) → Like / Commentaire</w:t>
      </w:r>
      <w:r w:rsidR="00B16EDB" w:rsidRPr="00B16EDB">
        <w:t xml:space="preserve"> </w:t>
      </w:r>
      <w:r w:rsidR="00B16EDB" w:rsidRPr="00B16EDB">
        <w:rPr>
          <w:b/>
          <w:bCs/>
        </w:rPr>
        <w:t>→ Réponse imbriquée</w:t>
      </w:r>
    </w:p>
    <w:p w14:paraId="59BD3AE4" w14:textId="77777777" w:rsidR="00E974F7" w:rsidRPr="00E974F7" w:rsidRDefault="00E974F7" w:rsidP="00E974F7">
      <w:pPr>
        <w:numPr>
          <w:ilvl w:val="0"/>
          <w:numId w:val="25"/>
        </w:numPr>
      </w:pPr>
      <w:r w:rsidRPr="00E974F7">
        <w:rPr>
          <w:b/>
          <w:bCs/>
        </w:rPr>
        <w:t xml:space="preserve">Connexion → Recherche de profil → Follow / </w:t>
      </w:r>
      <w:proofErr w:type="spellStart"/>
      <w:r w:rsidRPr="00E974F7">
        <w:rPr>
          <w:b/>
          <w:bCs/>
        </w:rPr>
        <w:t>Unfollow</w:t>
      </w:r>
      <w:proofErr w:type="spellEnd"/>
    </w:p>
    <w:p w14:paraId="4B892461" w14:textId="75AF0D3D" w:rsidR="00E974F7" w:rsidRDefault="00E974F7" w:rsidP="00E974F7">
      <w:pPr>
        <w:rPr>
          <w:i/>
          <w:iCs/>
        </w:rPr>
      </w:pPr>
      <w:r w:rsidRPr="00E974F7">
        <w:rPr>
          <w:i/>
          <w:iCs/>
        </w:rPr>
        <w:t>Pour chacun de ces parcours, les écrans comportent : formulaires avec contrôles (mot de passe, longueur de post), boutons activés/désactivés selon validité, messages d’erreur (format invalide, doublon, quota dépassé) et toasts en cas d’échec réseau.</w:t>
      </w:r>
    </w:p>
    <w:p w14:paraId="18E39692" w14:textId="77777777" w:rsidR="00E974F7" w:rsidRDefault="00E974F7">
      <w:pPr>
        <w:spacing w:after="0" w:line="240" w:lineRule="auto"/>
        <w:rPr>
          <w:i/>
          <w:iCs/>
        </w:rPr>
      </w:pPr>
      <w:r>
        <w:rPr>
          <w:i/>
          <w:iCs/>
        </w:rPr>
        <w:br w:type="page"/>
      </w:r>
    </w:p>
    <w:p w14:paraId="2C117E21" w14:textId="77777777" w:rsidR="00E974F7" w:rsidRPr="00E974F7" w:rsidRDefault="00E974F7" w:rsidP="00E974F7"/>
    <w:p w14:paraId="518424BF" w14:textId="5FDB0504" w:rsidR="00E974F7" w:rsidRPr="00197154" w:rsidRDefault="00E974F7" w:rsidP="00197154">
      <w:pPr>
        <w:pStyle w:val="Titre1"/>
        <w:rPr>
          <w:sz w:val="32"/>
          <w:szCs w:val="14"/>
        </w:rPr>
      </w:pPr>
      <w:bookmarkStart w:id="5" w:name="_Toc201786037"/>
      <w:r w:rsidRPr="00197154">
        <w:rPr>
          <w:sz w:val="32"/>
          <w:szCs w:val="14"/>
        </w:rPr>
        <w:t>Architecture technique et infrastructure</w:t>
      </w:r>
      <w:bookmarkEnd w:id="5"/>
    </w:p>
    <w:p w14:paraId="46AC2D39" w14:textId="56FF125B" w:rsidR="00E974F7" w:rsidRPr="00E974F7" w:rsidRDefault="00E974F7" w:rsidP="00E974F7">
      <w:pPr>
        <w:pStyle w:val="Sous-titre1"/>
      </w:pPr>
      <w:r>
        <w:rPr>
          <w:noProof/>
        </w:rPr>
        <w:drawing>
          <wp:inline distT="0" distB="0" distL="0" distR="0" wp14:anchorId="127018BC" wp14:editId="12A08CF2">
            <wp:extent cx="6645910" cy="3660581"/>
            <wp:effectExtent l="0" t="0" r="2540" b="0"/>
            <wp:docPr id="6368977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7731" name="Imag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9B3D" w14:textId="77777777" w:rsidR="00E974F7" w:rsidRPr="00E974F7" w:rsidRDefault="00E974F7" w:rsidP="00E974F7">
      <w:pPr>
        <w:pStyle w:val="Titre2"/>
      </w:pPr>
      <w:bookmarkStart w:id="6" w:name="_Toc201786038"/>
      <w:r w:rsidRPr="00E974F7">
        <w:t xml:space="preserve">3.1 </w:t>
      </w:r>
      <w:proofErr w:type="spellStart"/>
      <w:r w:rsidRPr="00E974F7">
        <w:t>Microservices</w:t>
      </w:r>
      <w:bookmarkEnd w:id="6"/>
      <w:proofErr w:type="spellEnd"/>
    </w:p>
    <w:p w14:paraId="3C84A7A2" w14:textId="77777777" w:rsidR="00B16EDB" w:rsidRPr="00B16EDB" w:rsidRDefault="00B16EDB" w:rsidP="00B16EDB">
      <w:r w:rsidRPr="00B16EDB">
        <w:t>Reverse-proxy unique exposé en front :</w:t>
      </w:r>
    </w:p>
    <w:p w14:paraId="481FB5BD" w14:textId="77777777" w:rsidR="00B16EDB" w:rsidRPr="00B16EDB" w:rsidRDefault="00B16EDB" w:rsidP="00B16EDB">
      <w:r w:rsidRPr="00B16EDB">
        <w:t>Routage des requêtes vers les services (/</w:t>
      </w:r>
      <w:proofErr w:type="spellStart"/>
      <w:r w:rsidRPr="00B16EDB">
        <w:t>auth</w:t>
      </w:r>
      <w:proofErr w:type="spellEnd"/>
      <w:r w:rsidRPr="00B16EDB">
        <w:t>-service/…, /user-service/…, /profile-service/…, /post-service/…)</w:t>
      </w:r>
    </w:p>
    <w:p w14:paraId="038BDCDE" w14:textId="77777777" w:rsidR="00B16EDB" w:rsidRPr="00B16EDB" w:rsidRDefault="00B16EDB" w:rsidP="00B16EDB">
      <w:r w:rsidRPr="00B16EDB">
        <w:t>Gestion CORS et cache GET léger</w:t>
      </w:r>
    </w:p>
    <w:p w14:paraId="27A4F5E2" w14:textId="77777777" w:rsidR="00B16EDB" w:rsidRPr="00B16EDB" w:rsidRDefault="00B16EDB" w:rsidP="00B16EDB">
      <w:r w:rsidRPr="00B16EDB">
        <w:t xml:space="preserve">Vérification et délégation JWT (header </w:t>
      </w:r>
      <w:proofErr w:type="spellStart"/>
      <w:r w:rsidRPr="00B16EDB">
        <w:t>Authorization</w:t>
      </w:r>
      <w:proofErr w:type="spellEnd"/>
      <w:r w:rsidRPr="00B16EDB">
        <w:t xml:space="preserve"> ou cookie </w:t>
      </w:r>
      <w:proofErr w:type="spellStart"/>
      <w:r w:rsidRPr="00B16EDB">
        <w:t>HttpOnly</w:t>
      </w:r>
      <w:proofErr w:type="spellEnd"/>
      <w:r w:rsidRPr="00B16EDB">
        <w:t>)</w:t>
      </w:r>
    </w:p>
    <w:p w14:paraId="010E2B35" w14:textId="77777777" w:rsidR="00E974F7" w:rsidRPr="00E974F7" w:rsidRDefault="00E974F7" w:rsidP="00E974F7">
      <w:pPr>
        <w:pStyle w:val="Titre2"/>
      </w:pPr>
      <w:bookmarkStart w:id="7" w:name="_Toc201786039"/>
      <w:r w:rsidRPr="00E974F7">
        <w:t>3.2 Gateway NGINX</w:t>
      </w:r>
      <w:bookmarkEnd w:id="7"/>
    </w:p>
    <w:p w14:paraId="179C4FCC" w14:textId="77777777" w:rsidR="00E974F7" w:rsidRPr="00E974F7" w:rsidRDefault="00E974F7" w:rsidP="00E974F7">
      <w:pPr>
        <w:numPr>
          <w:ilvl w:val="0"/>
          <w:numId w:val="27"/>
        </w:numPr>
      </w:pPr>
      <w:r w:rsidRPr="00E974F7">
        <w:t>Reverse-proxy unique exposé en front :</w:t>
      </w:r>
    </w:p>
    <w:p w14:paraId="62AE10C8" w14:textId="77777777" w:rsidR="00E974F7" w:rsidRPr="00E974F7" w:rsidRDefault="00E974F7" w:rsidP="00E974F7">
      <w:pPr>
        <w:numPr>
          <w:ilvl w:val="0"/>
          <w:numId w:val="27"/>
        </w:numPr>
      </w:pPr>
      <w:r w:rsidRPr="00E974F7">
        <w:t>Routage des requêtes (/</w:t>
      </w:r>
      <w:proofErr w:type="spellStart"/>
      <w:r w:rsidRPr="00E974F7">
        <w:t>auth</w:t>
      </w:r>
      <w:proofErr w:type="spellEnd"/>
      <w:r w:rsidRPr="00E974F7">
        <w:t>-service/…, /profile-service/…, /post-service/…)</w:t>
      </w:r>
    </w:p>
    <w:p w14:paraId="4AC6A0E7" w14:textId="77777777" w:rsidR="00E974F7" w:rsidRPr="00E974F7" w:rsidRDefault="00E974F7" w:rsidP="00E974F7">
      <w:pPr>
        <w:numPr>
          <w:ilvl w:val="0"/>
          <w:numId w:val="27"/>
        </w:numPr>
      </w:pPr>
      <w:r w:rsidRPr="00E974F7">
        <w:t>Terminaison SSL, gestion CORS, cache GET léger</w:t>
      </w:r>
    </w:p>
    <w:p w14:paraId="41179E93" w14:textId="198A497B" w:rsidR="00E974F7" w:rsidRDefault="00E974F7" w:rsidP="00E974F7">
      <w:pPr>
        <w:numPr>
          <w:ilvl w:val="0"/>
          <w:numId w:val="27"/>
        </w:numPr>
      </w:pPr>
      <w:r w:rsidRPr="00E974F7">
        <w:t xml:space="preserve">Vérification et </w:t>
      </w:r>
      <w:proofErr w:type="spellStart"/>
      <w:r w:rsidRPr="00E974F7">
        <w:t>déléguation</w:t>
      </w:r>
      <w:proofErr w:type="spellEnd"/>
      <w:r w:rsidRPr="00E974F7">
        <w:t xml:space="preserve"> JWT (header </w:t>
      </w:r>
      <w:proofErr w:type="spellStart"/>
      <w:r w:rsidRPr="00E974F7">
        <w:t>Authorization</w:t>
      </w:r>
      <w:proofErr w:type="spellEnd"/>
      <w:r w:rsidRPr="00E974F7">
        <w:t xml:space="preserve"> ou cookie </w:t>
      </w:r>
      <w:proofErr w:type="spellStart"/>
      <w:r w:rsidRPr="00E974F7">
        <w:t>HttpOnly</w:t>
      </w:r>
      <w:proofErr w:type="spellEnd"/>
      <w:r w:rsidRPr="00E974F7">
        <w:t>)</w:t>
      </w:r>
    </w:p>
    <w:p w14:paraId="7E518C8F" w14:textId="31CC9739" w:rsidR="00E974F7" w:rsidRPr="00E974F7" w:rsidRDefault="00E974F7" w:rsidP="00E974F7">
      <w:pPr>
        <w:spacing w:after="0" w:line="240" w:lineRule="auto"/>
      </w:pPr>
      <w:r>
        <w:br w:type="page"/>
      </w:r>
    </w:p>
    <w:p w14:paraId="422B5361" w14:textId="77777777" w:rsidR="00E974F7" w:rsidRPr="00E974F7" w:rsidRDefault="00E974F7" w:rsidP="00E974F7">
      <w:pPr>
        <w:pStyle w:val="Titre2"/>
      </w:pPr>
      <w:bookmarkStart w:id="8" w:name="_Toc201786040"/>
      <w:r w:rsidRPr="00E974F7">
        <w:lastRenderedPageBreak/>
        <w:t xml:space="preserve">3.3 Communication </w:t>
      </w:r>
      <w:proofErr w:type="spellStart"/>
      <w:r w:rsidRPr="00E974F7">
        <w:t>inter-services</w:t>
      </w:r>
      <w:bookmarkEnd w:id="8"/>
      <w:proofErr w:type="spellEnd"/>
    </w:p>
    <w:p w14:paraId="5792696A" w14:textId="77777777" w:rsidR="00B16EDB" w:rsidRDefault="00B16EDB" w:rsidP="00B16EDB">
      <w:r w:rsidRPr="00B16EDB">
        <w:t>• Les services communiquent entre eux via des requêtes HTTP/JSON, grâce à Axios sur le réseau privé Docker (</w:t>
      </w:r>
      <w:proofErr w:type="spellStart"/>
      <w:r w:rsidRPr="00B16EDB">
        <w:t>my</w:t>
      </w:r>
      <w:proofErr w:type="spellEnd"/>
      <w:r w:rsidRPr="00B16EDB">
        <w:t>-network).</w:t>
      </w:r>
      <w:r w:rsidRPr="00B16EDB">
        <w:br/>
        <w:t>• Découverte de services via DNS Docker Compose (pas de broker externe).</w:t>
      </w:r>
    </w:p>
    <w:p w14:paraId="17DBB418" w14:textId="76D8005A" w:rsidR="00E974F7" w:rsidRPr="00E974F7" w:rsidRDefault="00E974F7" w:rsidP="00E974F7">
      <w:pPr>
        <w:pStyle w:val="Titre2"/>
      </w:pPr>
      <w:bookmarkStart w:id="9" w:name="_Toc201786041"/>
      <w:r w:rsidRPr="00E974F7">
        <w:t>3.4 Base de données</w:t>
      </w:r>
      <w:bookmarkEnd w:id="9"/>
    </w:p>
    <w:p w14:paraId="6333F40D" w14:textId="77777777" w:rsidR="00B16EDB" w:rsidRPr="00B16EDB" w:rsidRDefault="00B16EDB" w:rsidP="00B16EDB">
      <w:r w:rsidRPr="00B16EDB">
        <w:t xml:space="preserve">• Chaque </w:t>
      </w:r>
      <w:proofErr w:type="spellStart"/>
      <w:r w:rsidRPr="00B16EDB">
        <w:t>microservice</w:t>
      </w:r>
      <w:proofErr w:type="spellEnd"/>
      <w:r w:rsidRPr="00B16EDB">
        <w:t xml:space="preserve"> dispose de sa propre base MongoDB :</w:t>
      </w:r>
    </w:p>
    <w:p w14:paraId="5B26865D" w14:textId="77777777" w:rsidR="00B16EDB" w:rsidRPr="00B16EDB" w:rsidRDefault="00B16EDB" w:rsidP="00B16EDB">
      <w:pPr>
        <w:rPr>
          <w:lang w:val="en-US"/>
        </w:rPr>
      </w:pPr>
      <w:proofErr w:type="spellStart"/>
      <w:r w:rsidRPr="00B16EDB">
        <w:rPr>
          <w:lang w:val="en-US"/>
        </w:rPr>
        <w:t>Auth_</w:t>
      </w:r>
      <w:proofErr w:type="gramStart"/>
      <w:r w:rsidRPr="00B16EDB">
        <w:rPr>
          <w:lang w:val="en-US"/>
        </w:rPr>
        <w:t>DB</w:t>
      </w:r>
      <w:proofErr w:type="spellEnd"/>
      <w:r w:rsidRPr="00B16EDB">
        <w:rPr>
          <w:lang w:val="en-US"/>
        </w:rPr>
        <w:t xml:space="preserve"> :</w:t>
      </w:r>
      <w:proofErr w:type="gramEnd"/>
      <w:r w:rsidRPr="00B16EDB">
        <w:rPr>
          <w:lang w:val="en-US"/>
        </w:rPr>
        <w:t xml:space="preserve"> collection </w:t>
      </w:r>
      <w:proofErr w:type="spellStart"/>
      <w:r w:rsidRPr="00B16EDB">
        <w:rPr>
          <w:lang w:val="en-US"/>
        </w:rPr>
        <w:t>Auth_User</w:t>
      </w:r>
      <w:proofErr w:type="spellEnd"/>
      <w:r w:rsidRPr="00B16EDB">
        <w:rPr>
          <w:lang w:val="en-US"/>
        </w:rPr>
        <w:t xml:space="preserve"> (e-mail, hash, </w:t>
      </w:r>
      <w:proofErr w:type="spellStart"/>
      <w:r w:rsidRPr="00B16EDB">
        <w:rPr>
          <w:lang w:val="en-US"/>
        </w:rPr>
        <w:t>rôle</w:t>
      </w:r>
      <w:proofErr w:type="spellEnd"/>
      <w:r w:rsidRPr="00B16EDB">
        <w:rPr>
          <w:lang w:val="en-US"/>
        </w:rPr>
        <w:t>)</w:t>
      </w:r>
    </w:p>
    <w:p w14:paraId="6FFD9059" w14:textId="77777777" w:rsidR="00B16EDB" w:rsidRPr="00B16EDB" w:rsidRDefault="00B16EDB" w:rsidP="00B16EDB">
      <w:proofErr w:type="spellStart"/>
      <w:r w:rsidRPr="00B16EDB">
        <w:t>User_DB</w:t>
      </w:r>
      <w:proofErr w:type="spellEnd"/>
      <w:r w:rsidRPr="00B16EDB">
        <w:t xml:space="preserve"> : collection User (</w:t>
      </w:r>
      <w:proofErr w:type="spellStart"/>
      <w:r w:rsidRPr="00B16EDB">
        <w:t>username</w:t>
      </w:r>
      <w:proofErr w:type="spellEnd"/>
      <w:r w:rsidRPr="00B16EDB">
        <w:t xml:space="preserve">, </w:t>
      </w:r>
      <w:proofErr w:type="gramStart"/>
      <w:r w:rsidRPr="00B16EDB">
        <w:t>e-mail</w:t>
      </w:r>
      <w:proofErr w:type="gramEnd"/>
      <w:r w:rsidRPr="00B16EDB">
        <w:t>, date de création)</w:t>
      </w:r>
    </w:p>
    <w:p w14:paraId="6D979C1E" w14:textId="77777777" w:rsidR="00B16EDB" w:rsidRPr="00B16EDB" w:rsidRDefault="00B16EDB" w:rsidP="00B16EDB">
      <w:pPr>
        <w:rPr>
          <w:lang w:val="en-US"/>
        </w:rPr>
      </w:pPr>
      <w:proofErr w:type="spellStart"/>
      <w:r w:rsidRPr="00B16EDB">
        <w:rPr>
          <w:lang w:val="en-US"/>
        </w:rPr>
        <w:t>Profile_</w:t>
      </w:r>
      <w:proofErr w:type="gramStart"/>
      <w:r w:rsidRPr="00B16EDB">
        <w:rPr>
          <w:lang w:val="en-US"/>
        </w:rPr>
        <w:t>DB</w:t>
      </w:r>
      <w:proofErr w:type="spellEnd"/>
      <w:r w:rsidRPr="00B16EDB">
        <w:rPr>
          <w:lang w:val="en-US"/>
        </w:rPr>
        <w:t xml:space="preserve"> :</w:t>
      </w:r>
      <w:proofErr w:type="gramEnd"/>
      <w:r w:rsidRPr="00B16EDB">
        <w:rPr>
          <w:lang w:val="en-US"/>
        </w:rPr>
        <w:t xml:space="preserve"> collection Profile (bio, photo, followers/following)</w:t>
      </w:r>
    </w:p>
    <w:p w14:paraId="6C4D196A" w14:textId="77777777" w:rsidR="00B16EDB" w:rsidRPr="00B16EDB" w:rsidRDefault="00B16EDB" w:rsidP="00B16EDB">
      <w:proofErr w:type="spellStart"/>
      <w:r w:rsidRPr="00B16EDB">
        <w:t>Post_DB</w:t>
      </w:r>
      <w:proofErr w:type="spellEnd"/>
      <w:r w:rsidRPr="00B16EDB">
        <w:t xml:space="preserve"> : collection Post (contenu, auteur, likes, replies)</w:t>
      </w:r>
    </w:p>
    <w:p w14:paraId="64D4F4B6" w14:textId="77777777" w:rsidR="00B16EDB" w:rsidRPr="00B16EDB" w:rsidRDefault="00B16EDB" w:rsidP="00B16EDB">
      <w:r w:rsidRPr="00B16EDB">
        <w:t xml:space="preserve">• Les références entre documents dans des bases différentes se font explicitement via _id dans le code, sans usage </w:t>
      </w:r>
      <w:proofErr w:type="gramStart"/>
      <w:r w:rsidRPr="00B16EDB">
        <w:t>de .</w:t>
      </w:r>
      <w:proofErr w:type="spellStart"/>
      <w:r w:rsidRPr="00B16EDB">
        <w:t>populate</w:t>
      </w:r>
      <w:proofErr w:type="spellEnd"/>
      <w:proofErr w:type="gramEnd"/>
      <w:r w:rsidRPr="00B16EDB">
        <w:t>().</w:t>
      </w:r>
    </w:p>
    <w:p w14:paraId="487DE3D3" w14:textId="77777777" w:rsidR="00E974F7" w:rsidRPr="00E974F7" w:rsidRDefault="00E974F7" w:rsidP="00E974F7">
      <w:pPr>
        <w:pStyle w:val="Titre2"/>
      </w:pPr>
      <w:bookmarkStart w:id="10" w:name="_Toc201786042"/>
      <w:r w:rsidRPr="00E974F7">
        <w:t>3.5 Conteneurisation &amp; déploiement</w:t>
      </w:r>
      <w:bookmarkEnd w:id="10"/>
    </w:p>
    <w:p w14:paraId="2099FFFA" w14:textId="77777777" w:rsidR="00E974F7" w:rsidRPr="00E974F7" w:rsidRDefault="00E974F7" w:rsidP="00E974F7">
      <w:pPr>
        <w:numPr>
          <w:ilvl w:val="0"/>
          <w:numId w:val="30"/>
        </w:numPr>
      </w:pPr>
      <w:r w:rsidRPr="00E974F7">
        <w:rPr>
          <w:b/>
          <w:bCs/>
        </w:rPr>
        <w:t>Docker Compose</w:t>
      </w:r>
      <w:r w:rsidRPr="00E974F7">
        <w:t xml:space="preserve"> (réseau </w:t>
      </w:r>
      <w:proofErr w:type="spellStart"/>
      <w:r w:rsidRPr="00E974F7">
        <w:t>my</w:t>
      </w:r>
      <w:proofErr w:type="spellEnd"/>
      <w:r w:rsidRPr="00E974F7">
        <w:t>-network, volumes MongoDB)</w:t>
      </w:r>
    </w:p>
    <w:p w14:paraId="4EFDE9FE" w14:textId="77777777" w:rsidR="00E974F7" w:rsidRPr="00E974F7" w:rsidRDefault="00E974F7" w:rsidP="00E974F7">
      <w:pPr>
        <w:numPr>
          <w:ilvl w:val="0"/>
          <w:numId w:val="30"/>
        </w:numPr>
      </w:pPr>
      <w:r w:rsidRPr="00E974F7">
        <w:t xml:space="preserve">Conteneurs : mongo, </w:t>
      </w:r>
      <w:proofErr w:type="spellStart"/>
      <w:r w:rsidRPr="00E974F7">
        <w:t>auth</w:t>
      </w:r>
      <w:proofErr w:type="spellEnd"/>
      <w:r w:rsidRPr="00E974F7">
        <w:t xml:space="preserve">-service, profile-service, post-service, </w:t>
      </w:r>
      <w:proofErr w:type="spellStart"/>
      <w:r w:rsidRPr="00E974F7">
        <w:t>nginx</w:t>
      </w:r>
      <w:proofErr w:type="spellEnd"/>
      <w:r w:rsidRPr="00E974F7">
        <w:t>, client</w:t>
      </w:r>
    </w:p>
    <w:p w14:paraId="7E069CBF" w14:textId="77777777" w:rsidR="00E974F7" w:rsidRPr="00E974F7" w:rsidRDefault="00E974F7" w:rsidP="00E974F7">
      <w:pPr>
        <w:numPr>
          <w:ilvl w:val="0"/>
          <w:numId w:val="30"/>
        </w:numPr>
      </w:pPr>
      <w:r w:rsidRPr="00E974F7">
        <w:rPr>
          <w:b/>
          <w:bCs/>
        </w:rPr>
        <w:t>Pipeline CI/CD</w:t>
      </w:r>
      <w:r w:rsidRPr="00E974F7">
        <w:t xml:space="preserve"> à prévoir (GitHub Actions / </w:t>
      </w:r>
      <w:proofErr w:type="spellStart"/>
      <w:r w:rsidRPr="00E974F7">
        <w:t>GitLab</w:t>
      </w:r>
      <w:proofErr w:type="spellEnd"/>
      <w:r w:rsidRPr="00E974F7">
        <w:t xml:space="preserve"> CI) : </w:t>
      </w:r>
      <w:proofErr w:type="spellStart"/>
      <w:r w:rsidRPr="00E974F7">
        <w:t>build</w:t>
      </w:r>
      <w:proofErr w:type="spellEnd"/>
      <w:r w:rsidRPr="00E974F7">
        <w:t xml:space="preserve">, tests, push, déploiement (docker-compose ou </w:t>
      </w:r>
      <w:proofErr w:type="spellStart"/>
      <w:r w:rsidRPr="00E974F7">
        <w:t>Kubernetes</w:t>
      </w:r>
      <w:proofErr w:type="spellEnd"/>
      <w:r w:rsidRPr="00E974F7">
        <w:t>).</w:t>
      </w:r>
    </w:p>
    <w:p w14:paraId="5EB845AB" w14:textId="77777777" w:rsidR="00E974F7" w:rsidRPr="00E974F7" w:rsidRDefault="00E974F7" w:rsidP="00E974F7">
      <w:pPr>
        <w:pStyle w:val="Titre2"/>
      </w:pPr>
      <w:bookmarkStart w:id="11" w:name="_Toc201786043"/>
      <w:r w:rsidRPr="00E974F7">
        <w:t>3.6 Sécurité &amp; résilience</w:t>
      </w:r>
      <w:bookmarkEnd w:id="11"/>
    </w:p>
    <w:p w14:paraId="5E559BBE" w14:textId="77777777" w:rsidR="00E974F7" w:rsidRPr="00E974F7" w:rsidRDefault="00E974F7" w:rsidP="00E974F7">
      <w:pPr>
        <w:numPr>
          <w:ilvl w:val="0"/>
          <w:numId w:val="31"/>
        </w:numPr>
        <w:rPr>
          <w:lang w:val="en-US"/>
        </w:rPr>
      </w:pPr>
      <w:proofErr w:type="spellStart"/>
      <w:r w:rsidRPr="00E974F7">
        <w:rPr>
          <w:lang w:val="en-US"/>
        </w:rPr>
        <w:t>Authentification</w:t>
      </w:r>
      <w:proofErr w:type="spellEnd"/>
      <w:r w:rsidRPr="00E974F7">
        <w:rPr>
          <w:lang w:val="en-US"/>
        </w:rPr>
        <w:t xml:space="preserve"> stateless via </w:t>
      </w:r>
      <w:r w:rsidRPr="00E974F7">
        <w:rPr>
          <w:b/>
          <w:bCs/>
          <w:lang w:val="en-US"/>
        </w:rPr>
        <w:t>JWT</w:t>
      </w:r>
      <w:r w:rsidRPr="00E974F7">
        <w:rPr>
          <w:lang w:val="en-US"/>
        </w:rPr>
        <w:t xml:space="preserve"> + </w:t>
      </w:r>
      <w:r w:rsidRPr="00E974F7">
        <w:rPr>
          <w:b/>
          <w:bCs/>
          <w:lang w:val="en-US"/>
        </w:rPr>
        <w:t xml:space="preserve">cookie </w:t>
      </w:r>
      <w:proofErr w:type="spellStart"/>
      <w:r w:rsidRPr="00E974F7">
        <w:rPr>
          <w:b/>
          <w:bCs/>
          <w:lang w:val="en-US"/>
        </w:rPr>
        <w:t>HttpOnly</w:t>
      </w:r>
      <w:proofErr w:type="spellEnd"/>
    </w:p>
    <w:p w14:paraId="1544B413" w14:textId="77777777" w:rsidR="00E974F7" w:rsidRPr="00E974F7" w:rsidRDefault="00E974F7" w:rsidP="00E974F7">
      <w:pPr>
        <w:numPr>
          <w:ilvl w:val="0"/>
          <w:numId w:val="31"/>
        </w:numPr>
      </w:pPr>
      <w:r w:rsidRPr="00E974F7">
        <w:rPr>
          <w:b/>
          <w:bCs/>
        </w:rPr>
        <w:t xml:space="preserve">Hash </w:t>
      </w:r>
      <w:proofErr w:type="spellStart"/>
      <w:r w:rsidRPr="00E974F7">
        <w:rPr>
          <w:b/>
          <w:bCs/>
        </w:rPr>
        <w:t>bcrypt</w:t>
      </w:r>
      <w:proofErr w:type="spellEnd"/>
      <w:r w:rsidRPr="00E974F7">
        <w:t xml:space="preserve"> (</w:t>
      </w:r>
      <w:proofErr w:type="spellStart"/>
      <w:r w:rsidRPr="00E974F7">
        <w:t>cost</w:t>
      </w:r>
      <w:proofErr w:type="spellEnd"/>
      <w:r w:rsidRPr="00E974F7">
        <w:t xml:space="preserve"> ≥ 10) pour mots de passe</w:t>
      </w:r>
    </w:p>
    <w:p w14:paraId="07BCED89" w14:textId="77777777" w:rsidR="00E974F7" w:rsidRPr="00E974F7" w:rsidRDefault="00E974F7" w:rsidP="00E974F7">
      <w:pPr>
        <w:numPr>
          <w:ilvl w:val="0"/>
          <w:numId w:val="31"/>
        </w:numPr>
      </w:pPr>
      <w:r w:rsidRPr="00E974F7">
        <w:rPr>
          <w:b/>
          <w:bCs/>
        </w:rPr>
        <w:t>Rate-</w:t>
      </w:r>
      <w:proofErr w:type="spellStart"/>
      <w:r w:rsidRPr="00E974F7">
        <w:rPr>
          <w:b/>
          <w:bCs/>
        </w:rPr>
        <w:t>limiting</w:t>
      </w:r>
      <w:proofErr w:type="spellEnd"/>
      <w:r w:rsidRPr="00E974F7">
        <w:t xml:space="preserve"> et </w:t>
      </w:r>
      <w:r w:rsidRPr="00E974F7">
        <w:rPr>
          <w:b/>
          <w:bCs/>
        </w:rPr>
        <w:t>CORS</w:t>
      </w:r>
      <w:r w:rsidRPr="00E974F7">
        <w:t xml:space="preserve"> configurés sur NGINX</w:t>
      </w:r>
    </w:p>
    <w:p w14:paraId="75F14FD2" w14:textId="77777777" w:rsidR="00E974F7" w:rsidRPr="00E974F7" w:rsidRDefault="00E974F7" w:rsidP="00E974F7">
      <w:pPr>
        <w:numPr>
          <w:ilvl w:val="0"/>
          <w:numId w:val="31"/>
        </w:numPr>
        <w:rPr>
          <w:lang w:val="en-US"/>
        </w:rPr>
      </w:pPr>
      <w:r w:rsidRPr="00E974F7">
        <w:rPr>
          <w:b/>
          <w:bCs/>
          <w:lang w:val="en-US"/>
        </w:rPr>
        <w:t>Health checks</w:t>
      </w:r>
      <w:r w:rsidRPr="00E974F7">
        <w:rPr>
          <w:lang w:val="en-US"/>
        </w:rPr>
        <w:t xml:space="preserve"> (/health) pour monitoring et </w:t>
      </w:r>
      <w:proofErr w:type="spellStart"/>
      <w:r w:rsidRPr="00E974F7">
        <w:rPr>
          <w:lang w:val="en-US"/>
        </w:rPr>
        <w:t>redémarrage</w:t>
      </w:r>
      <w:proofErr w:type="spellEnd"/>
      <w:r w:rsidRPr="00E974F7">
        <w:rPr>
          <w:lang w:val="en-US"/>
        </w:rPr>
        <w:t xml:space="preserve"> </w:t>
      </w:r>
      <w:proofErr w:type="spellStart"/>
      <w:r w:rsidRPr="00E974F7">
        <w:rPr>
          <w:lang w:val="en-US"/>
        </w:rPr>
        <w:t>automatique</w:t>
      </w:r>
      <w:proofErr w:type="spellEnd"/>
    </w:p>
    <w:p w14:paraId="45902E30" w14:textId="77777777" w:rsidR="00E974F7" w:rsidRPr="00E974F7" w:rsidRDefault="00E974F7" w:rsidP="00E974F7">
      <w:pPr>
        <w:numPr>
          <w:ilvl w:val="0"/>
          <w:numId w:val="31"/>
        </w:numPr>
      </w:pPr>
      <w:r w:rsidRPr="00E974F7">
        <w:t>Réplication MongoDB en production pour tolérance aux pannes</w:t>
      </w:r>
    </w:p>
    <w:p w14:paraId="73109624" w14:textId="5E5CE0A8" w:rsidR="0047561A" w:rsidRDefault="00E974F7" w:rsidP="00E974F7">
      <w:pPr>
        <w:spacing w:after="0" w:line="240" w:lineRule="auto"/>
      </w:pPr>
      <w:r>
        <w:br w:type="page"/>
      </w:r>
    </w:p>
    <w:p w14:paraId="0DE41FD8" w14:textId="6A85875A" w:rsidR="00E974F7" w:rsidRPr="00197154" w:rsidRDefault="00E974F7" w:rsidP="00197154">
      <w:pPr>
        <w:pStyle w:val="Titre1"/>
        <w:rPr>
          <w:sz w:val="32"/>
          <w:szCs w:val="14"/>
        </w:rPr>
      </w:pPr>
      <w:bookmarkStart w:id="12" w:name="_Toc201786044"/>
      <w:r w:rsidRPr="00197154">
        <w:rPr>
          <w:sz w:val="32"/>
          <w:szCs w:val="14"/>
        </w:rPr>
        <w:lastRenderedPageBreak/>
        <w:t>Modèle de permissions (rôles)</w:t>
      </w:r>
      <w:bookmarkEnd w:id="12"/>
      <w:r w:rsidRPr="00197154">
        <w:rPr>
          <w:sz w:val="32"/>
          <w:szCs w:val="14"/>
        </w:rPr>
        <w:t xml:space="preserve"> </w:t>
      </w:r>
    </w:p>
    <w:tbl>
      <w:tblPr>
        <w:tblW w:w="109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2"/>
        <w:gridCol w:w="1064"/>
        <w:gridCol w:w="2041"/>
        <w:gridCol w:w="1625"/>
        <w:gridCol w:w="2040"/>
      </w:tblGrid>
      <w:tr w:rsidR="00E974F7" w:rsidRPr="00E974F7" w14:paraId="596FD3E2" w14:textId="77777777" w:rsidTr="00E974F7">
        <w:trPr>
          <w:trHeight w:val="46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1FE9C8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Fonctionnalité / Rôle</w:t>
            </w:r>
          </w:p>
        </w:tc>
        <w:tc>
          <w:tcPr>
            <w:tcW w:w="0" w:type="auto"/>
            <w:vAlign w:val="center"/>
            <w:hideMark/>
          </w:tcPr>
          <w:p w14:paraId="7A584358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Visiteur</w:t>
            </w:r>
          </w:p>
        </w:tc>
        <w:tc>
          <w:tcPr>
            <w:tcW w:w="0" w:type="auto"/>
            <w:vAlign w:val="center"/>
            <w:hideMark/>
          </w:tcPr>
          <w:p w14:paraId="271C6ED3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Utilisateur</w:t>
            </w:r>
          </w:p>
        </w:tc>
        <w:tc>
          <w:tcPr>
            <w:tcW w:w="0" w:type="auto"/>
            <w:vAlign w:val="center"/>
            <w:hideMark/>
          </w:tcPr>
          <w:p w14:paraId="08D455C5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Modérateur</w:t>
            </w:r>
          </w:p>
        </w:tc>
        <w:tc>
          <w:tcPr>
            <w:tcW w:w="0" w:type="auto"/>
            <w:vAlign w:val="center"/>
            <w:hideMark/>
          </w:tcPr>
          <w:p w14:paraId="54EB141F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Administrateur</w:t>
            </w:r>
          </w:p>
        </w:tc>
      </w:tr>
      <w:tr w:rsidR="00E974F7" w:rsidRPr="00E974F7" w14:paraId="7CEC5861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32207126" w14:textId="77777777" w:rsidR="00E974F7" w:rsidRPr="00E974F7" w:rsidRDefault="00E974F7" w:rsidP="00E974F7">
            <w:r w:rsidRPr="00E974F7">
              <w:t>Création de comptes (Fx1)</w:t>
            </w:r>
          </w:p>
        </w:tc>
        <w:tc>
          <w:tcPr>
            <w:tcW w:w="0" w:type="auto"/>
            <w:vAlign w:val="center"/>
            <w:hideMark/>
          </w:tcPr>
          <w:p w14:paraId="21A195CC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EFC8887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490E7F94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4C41371E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4F284F47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12078351" w14:textId="77777777" w:rsidR="00E974F7" w:rsidRPr="00E974F7" w:rsidRDefault="00E974F7" w:rsidP="00E974F7">
            <w:r w:rsidRPr="00E974F7">
              <w:t>Authentification (Fx2)</w:t>
            </w:r>
          </w:p>
        </w:tc>
        <w:tc>
          <w:tcPr>
            <w:tcW w:w="0" w:type="auto"/>
            <w:vAlign w:val="center"/>
            <w:hideMark/>
          </w:tcPr>
          <w:p w14:paraId="45457A7D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1578F2DE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5C09DFE0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1DE7B2E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3C2C52F9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58764025" w14:textId="77777777" w:rsidR="00E974F7" w:rsidRPr="00E974F7" w:rsidRDefault="00E974F7" w:rsidP="00E974F7">
            <w:r w:rsidRPr="00E974F7">
              <w:t>Publication de messages (Fx3)</w:t>
            </w:r>
          </w:p>
        </w:tc>
        <w:tc>
          <w:tcPr>
            <w:tcW w:w="0" w:type="auto"/>
            <w:vAlign w:val="center"/>
            <w:hideMark/>
          </w:tcPr>
          <w:p w14:paraId="4B87A4C1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2DC86DBC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D26952B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C358496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1C96BE7B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0B77E431" w14:textId="77777777" w:rsidR="00E974F7" w:rsidRPr="00E974F7" w:rsidRDefault="00E974F7" w:rsidP="00E974F7">
            <w:r w:rsidRPr="00E974F7">
              <w:t>Affichage messages profil (Fx4)</w:t>
            </w:r>
          </w:p>
        </w:tc>
        <w:tc>
          <w:tcPr>
            <w:tcW w:w="0" w:type="auto"/>
            <w:vAlign w:val="center"/>
            <w:hideMark/>
          </w:tcPr>
          <w:p w14:paraId="1179D517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09F08A0F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  <w:r w:rsidRPr="00E974F7">
              <w:t xml:space="preserve"> (seuls siens)</w:t>
            </w:r>
          </w:p>
        </w:tc>
        <w:tc>
          <w:tcPr>
            <w:tcW w:w="0" w:type="auto"/>
            <w:vAlign w:val="center"/>
            <w:hideMark/>
          </w:tcPr>
          <w:p w14:paraId="6BED057D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EF87468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7ED73E06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5E164288" w14:textId="77777777" w:rsidR="00E974F7" w:rsidRPr="00E974F7" w:rsidRDefault="00E974F7" w:rsidP="00E974F7">
            <w:r w:rsidRPr="00E974F7">
              <w:t>Flux chronologique (Fx5)</w:t>
            </w:r>
          </w:p>
        </w:tc>
        <w:tc>
          <w:tcPr>
            <w:tcW w:w="0" w:type="auto"/>
            <w:vAlign w:val="center"/>
            <w:hideMark/>
          </w:tcPr>
          <w:p w14:paraId="1703510C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7548F393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AB553C7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695BB90E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54F1C379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22737A9F" w14:textId="77777777" w:rsidR="00E974F7" w:rsidRPr="00E974F7" w:rsidRDefault="00E974F7" w:rsidP="00E974F7">
            <w:r w:rsidRPr="00E974F7">
              <w:t>Like (Fx6)</w:t>
            </w:r>
          </w:p>
        </w:tc>
        <w:tc>
          <w:tcPr>
            <w:tcW w:w="0" w:type="auto"/>
            <w:vAlign w:val="center"/>
            <w:hideMark/>
          </w:tcPr>
          <w:p w14:paraId="4333E4C7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38DC76EB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CCAD9ED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D176105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466436FB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59E4DDCF" w14:textId="77777777" w:rsidR="00E974F7" w:rsidRPr="00E974F7" w:rsidRDefault="00E974F7" w:rsidP="00E974F7">
            <w:r w:rsidRPr="00E974F7">
              <w:t>Commenter (Fx7)</w:t>
            </w:r>
          </w:p>
        </w:tc>
        <w:tc>
          <w:tcPr>
            <w:tcW w:w="0" w:type="auto"/>
            <w:vAlign w:val="center"/>
            <w:hideMark/>
          </w:tcPr>
          <w:p w14:paraId="3C1E3AC5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6EC178F8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0F4AC765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42D02690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2427CD66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0D9E1EC4" w14:textId="77777777" w:rsidR="00E974F7" w:rsidRPr="00E974F7" w:rsidRDefault="00E974F7" w:rsidP="00E974F7">
            <w:r w:rsidRPr="00E974F7">
              <w:t>Répondre (Fx8)</w:t>
            </w:r>
          </w:p>
        </w:tc>
        <w:tc>
          <w:tcPr>
            <w:tcW w:w="0" w:type="auto"/>
            <w:vAlign w:val="center"/>
            <w:hideMark/>
          </w:tcPr>
          <w:p w14:paraId="060F080B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09B44260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63630F13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6A464090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7C42BA76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25FF89EA" w14:textId="77777777" w:rsidR="00E974F7" w:rsidRPr="00E974F7" w:rsidRDefault="00E974F7" w:rsidP="00E974F7">
            <w:r w:rsidRPr="00E974F7">
              <w:t xml:space="preserve">Suivre / </w:t>
            </w:r>
            <w:proofErr w:type="spellStart"/>
            <w:r w:rsidRPr="00E974F7">
              <w:t>unfollow</w:t>
            </w:r>
            <w:proofErr w:type="spellEnd"/>
            <w:r w:rsidRPr="00E974F7">
              <w:t xml:space="preserve"> (Fx9)</w:t>
            </w:r>
          </w:p>
        </w:tc>
        <w:tc>
          <w:tcPr>
            <w:tcW w:w="0" w:type="auto"/>
            <w:vAlign w:val="center"/>
            <w:hideMark/>
          </w:tcPr>
          <w:p w14:paraId="575A90E6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4875BEEA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6829FE68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2E11CF19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1662A5D3" w14:textId="77777777" w:rsidTr="00E974F7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14:paraId="26F82C8A" w14:textId="77777777" w:rsidR="00E974F7" w:rsidRPr="00E974F7" w:rsidRDefault="00E974F7" w:rsidP="00E974F7">
            <w:r w:rsidRPr="00E974F7">
              <w:t>Profil utilisateur (Fx10)</w:t>
            </w:r>
          </w:p>
        </w:tc>
        <w:tc>
          <w:tcPr>
            <w:tcW w:w="0" w:type="auto"/>
            <w:vAlign w:val="center"/>
            <w:hideMark/>
          </w:tcPr>
          <w:p w14:paraId="19D184B9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15DD77D7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6C4B2348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1995797E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  <w:tr w:rsidR="00E974F7" w:rsidRPr="00E974F7" w14:paraId="2CDDA148" w14:textId="77777777" w:rsidTr="00E974F7">
        <w:trPr>
          <w:trHeight w:val="517"/>
          <w:tblCellSpacing w:w="15" w:type="dxa"/>
        </w:trPr>
        <w:tc>
          <w:tcPr>
            <w:tcW w:w="0" w:type="auto"/>
            <w:vAlign w:val="center"/>
            <w:hideMark/>
          </w:tcPr>
          <w:p w14:paraId="61805B54" w14:textId="77777777" w:rsidR="00E974F7" w:rsidRPr="00E974F7" w:rsidRDefault="00E974F7" w:rsidP="00E974F7">
            <w:r w:rsidRPr="00E974F7">
              <w:t>Liste des messages (Fx11)</w:t>
            </w:r>
          </w:p>
        </w:tc>
        <w:tc>
          <w:tcPr>
            <w:tcW w:w="0" w:type="auto"/>
            <w:vAlign w:val="center"/>
            <w:hideMark/>
          </w:tcPr>
          <w:p w14:paraId="143C90E4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0" w:type="auto"/>
            <w:vAlign w:val="center"/>
            <w:hideMark/>
          </w:tcPr>
          <w:p w14:paraId="728F3977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7B9C84BC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0" w:type="auto"/>
            <w:vAlign w:val="center"/>
            <w:hideMark/>
          </w:tcPr>
          <w:p w14:paraId="3E9D1FE6" w14:textId="77777777" w:rsidR="00E974F7" w:rsidRPr="00E974F7" w:rsidRDefault="00E974F7" w:rsidP="00E974F7">
            <w:r w:rsidRPr="00E974F7">
              <w:rPr>
                <w:rFonts w:ascii="Segoe UI Symbol" w:hAnsi="Segoe UI Symbol" w:cs="Segoe UI Symbol"/>
              </w:rPr>
              <w:t>✓</w:t>
            </w:r>
          </w:p>
        </w:tc>
      </w:tr>
    </w:tbl>
    <w:p w14:paraId="0F7F173B" w14:textId="77777777" w:rsidR="00E974F7" w:rsidRDefault="00E974F7" w:rsidP="00E974F7">
      <w:pPr>
        <w:pStyle w:val="Sous-titre1"/>
        <w:ind w:left="0"/>
      </w:pPr>
    </w:p>
    <w:p w14:paraId="4DDDFAD2" w14:textId="0C8C6A8D" w:rsidR="00E974F7" w:rsidRPr="00197154" w:rsidRDefault="00E974F7" w:rsidP="00197154">
      <w:pPr>
        <w:pStyle w:val="Titre1"/>
        <w:rPr>
          <w:sz w:val="32"/>
          <w:szCs w:val="14"/>
        </w:rPr>
      </w:pPr>
      <w:bookmarkStart w:id="13" w:name="_Toc201786045"/>
      <w:r w:rsidRPr="00197154">
        <w:rPr>
          <w:sz w:val="32"/>
          <w:szCs w:val="14"/>
        </w:rPr>
        <w:t>Technologies utilisées</w:t>
      </w:r>
      <w:bookmarkEnd w:id="13"/>
    </w:p>
    <w:tbl>
      <w:tblPr>
        <w:tblW w:w="828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6157"/>
      </w:tblGrid>
      <w:tr w:rsidR="00E974F7" w:rsidRPr="00E974F7" w14:paraId="4BA2140E" w14:textId="77777777" w:rsidTr="00E974F7">
        <w:trPr>
          <w:trHeight w:val="36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98FEC5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Domaine</w:t>
            </w:r>
          </w:p>
        </w:tc>
        <w:tc>
          <w:tcPr>
            <w:tcW w:w="0" w:type="auto"/>
            <w:vAlign w:val="center"/>
            <w:hideMark/>
          </w:tcPr>
          <w:p w14:paraId="6A72A7F3" w14:textId="77777777" w:rsidR="00E974F7" w:rsidRPr="00E974F7" w:rsidRDefault="00E974F7" w:rsidP="00E974F7">
            <w:pPr>
              <w:rPr>
                <w:b/>
                <w:bCs/>
              </w:rPr>
            </w:pPr>
            <w:r w:rsidRPr="00E974F7">
              <w:rPr>
                <w:b/>
                <w:bCs/>
              </w:rPr>
              <w:t>Technologies</w:t>
            </w:r>
          </w:p>
        </w:tc>
      </w:tr>
      <w:tr w:rsidR="00E974F7" w:rsidRPr="00B16EDB" w14:paraId="2AD6CB27" w14:textId="77777777" w:rsidTr="00E974F7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23E843D1" w14:textId="77777777" w:rsidR="00E974F7" w:rsidRPr="00E974F7" w:rsidRDefault="00E974F7" w:rsidP="00E974F7">
            <w:proofErr w:type="spellStart"/>
            <w:r w:rsidRPr="00E974F7">
              <w:rPr>
                <w:b/>
                <w:bCs/>
              </w:rPr>
              <w:t>Back-end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7E5D87" w14:textId="77777777" w:rsidR="00E974F7" w:rsidRPr="00E974F7" w:rsidRDefault="00E974F7" w:rsidP="00E974F7">
            <w:pPr>
              <w:rPr>
                <w:lang w:val="en-US"/>
              </w:rPr>
            </w:pPr>
            <w:r w:rsidRPr="00E974F7">
              <w:rPr>
                <w:lang w:val="en-US"/>
              </w:rPr>
              <w:t>Node.js · Express.js · JWT · MongoDB · Mongoose</w:t>
            </w:r>
          </w:p>
        </w:tc>
      </w:tr>
      <w:tr w:rsidR="00E974F7" w:rsidRPr="00E974F7" w14:paraId="4A77CE53" w14:textId="77777777" w:rsidTr="00E974F7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14:paraId="0D3C591C" w14:textId="77777777" w:rsidR="00E974F7" w:rsidRPr="00E974F7" w:rsidRDefault="00E974F7" w:rsidP="00E974F7">
            <w:r w:rsidRPr="00E974F7">
              <w:rPr>
                <w:b/>
                <w:bCs/>
              </w:rPr>
              <w:t>Sécurisation</w:t>
            </w:r>
          </w:p>
        </w:tc>
        <w:tc>
          <w:tcPr>
            <w:tcW w:w="0" w:type="auto"/>
            <w:vAlign w:val="center"/>
            <w:hideMark/>
          </w:tcPr>
          <w:p w14:paraId="5F3334A7" w14:textId="77777777" w:rsidR="00E974F7" w:rsidRPr="00E974F7" w:rsidRDefault="00E974F7" w:rsidP="00E974F7">
            <w:r w:rsidRPr="00E974F7">
              <w:t xml:space="preserve">JWT </w:t>
            </w:r>
            <w:proofErr w:type="spellStart"/>
            <w:r w:rsidRPr="00E974F7">
              <w:t>stateless</w:t>
            </w:r>
            <w:proofErr w:type="spellEnd"/>
            <w:r w:rsidRPr="00E974F7">
              <w:t xml:space="preserve"> · </w:t>
            </w:r>
            <w:proofErr w:type="spellStart"/>
            <w:r w:rsidRPr="00E974F7">
              <w:t>bcrypt</w:t>
            </w:r>
            <w:proofErr w:type="spellEnd"/>
            <w:r w:rsidRPr="00E974F7">
              <w:t xml:space="preserve"> · CORS · gestion d’erreurs</w:t>
            </w:r>
          </w:p>
        </w:tc>
      </w:tr>
      <w:tr w:rsidR="00E974F7" w:rsidRPr="00E974F7" w14:paraId="1B3CACB4" w14:textId="77777777" w:rsidTr="00E974F7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71330FF4" w14:textId="77777777" w:rsidR="00E974F7" w:rsidRPr="00E974F7" w:rsidRDefault="00E974F7" w:rsidP="00E974F7">
            <w:proofErr w:type="spellStart"/>
            <w:r w:rsidRPr="00E974F7">
              <w:rPr>
                <w:b/>
                <w:bCs/>
              </w:rPr>
              <w:t>Deployment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F8009F" w14:textId="77777777" w:rsidR="00E974F7" w:rsidRPr="00E974F7" w:rsidRDefault="00E974F7" w:rsidP="00E974F7">
            <w:r w:rsidRPr="00E974F7">
              <w:t>Docker · Docker Compose</w:t>
            </w:r>
          </w:p>
        </w:tc>
      </w:tr>
      <w:tr w:rsidR="00E974F7" w:rsidRPr="00B16EDB" w14:paraId="6C572D2D" w14:textId="77777777" w:rsidTr="00E974F7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14:paraId="01BA402C" w14:textId="77777777" w:rsidR="00E974F7" w:rsidRPr="00E974F7" w:rsidRDefault="00E974F7" w:rsidP="00E974F7">
            <w:proofErr w:type="spellStart"/>
            <w:r w:rsidRPr="00E974F7">
              <w:rPr>
                <w:b/>
                <w:bCs/>
              </w:rPr>
              <w:t>Front-end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3C9619" w14:textId="77777777" w:rsidR="00E974F7" w:rsidRPr="00E974F7" w:rsidRDefault="00E974F7" w:rsidP="00E974F7">
            <w:pPr>
              <w:rPr>
                <w:lang w:val="en-US"/>
              </w:rPr>
            </w:pPr>
            <w:r w:rsidRPr="00E974F7">
              <w:rPr>
                <w:lang w:val="en-US"/>
              </w:rPr>
              <w:t>React.js · Next.js · Tailwind CSS · Axios · React Router</w:t>
            </w:r>
          </w:p>
        </w:tc>
      </w:tr>
      <w:tr w:rsidR="00E974F7" w:rsidRPr="00E974F7" w14:paraId="044CD69C" w14:textId="77777777" w:rsidTr="00E974F7">
        <w:trPr>
          <w:trHeight w:val="376"/>
          <w:tblCellSpacing w:w="15" w:type="dxa"/>
        </w:trPr>
        <w:tc>
          <w:tcPr>
            <w:tcW w:w="0" w:type="auto"/>
            <w:vAlign w:val="center"/>
            <w:hideMark/>
          </w:tcPr>
          <w:p w14:paraId="676CFDFF" w14:textId="77777777" w:rsidR="00E974F7" w:rsidRPr="00E974F7" w:rsidRDefault="00E974F7" w:rsidP="00E974F7">
            <w:r w:rsidRPr="00E974F7">
              <w:rPr>
                <w:b/>
                <w:bCs/>
              </w:rPr>
              <w:t>UX/UI &amp; Réactivité</w:t>
            </w:r>
          </w:p>
        </w:tc>
        <w:tc>
          <w:tcPr>
            <w:tcW w:w="0" w:type="auto"/>
            <w:vAlign w:val="center"/>
            <w:hideMark/>
          </w:tcPr>
          <w:p w14:paraId="5B591A25" w14:textId="77777777" w:rsidR="00E974F7" w:rsidRPr="00E974F7" w:rsidRDefault="00E974F7" w:rsidP="00E974F7">
            <w:r w:rsidRPr="00E974F7">
              <w:t>Mobile-first · Responsive · gestion d’erreurs UI</w:t>
            </w:r>
          </w:p>
        </w:tc>
      </w:tr>
      <w:tr w:rsidR="00E974F7" w:rsidRPr="00B16EDB" w14:paraId="2686DE2F" w14:textId="77777777" w:rsidTr="00E974F7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14:paraId="12D1D7FF" w14:textId="77777777" w:rsidR="00E974F7" w:rsidRPr="00E974F7" w:rsidRDefault="00E974F7" w:rsidP="00E974F7">
            <w:r w:rsidRPr="00E974F7">
              <w:rPr>
                <w:b/>
                <w:bCs/>
              </w:rPr>
              <w:t>Sessions</w:t>
            </w:r>
          </w:p>
        </w:tc>
        <w:tc>
          <w:tcPr>
            <w:tcW w:w="0" w:type="auto"/>
            <w:vAlign w:val="center"/>
            <w:hideMark/>
          </w:tcPr>
          <w:p w14:paraId="17580364" w14:textId="77777777" w:rsidR="00E974F7" w:rsidRPr="00E974F7" w:rsidRDefault="00E974F7" w:rsidP="00E974F7">
            <w:pPr>
              <w:rPr>
                <w:lang w:val="en-US"/>
              </w:rPr>
            </w:pPr>
            <w:r w:rsidRPr="00E974F7">
              <w:rPr>
                <w:lang w:val="en-US"/>
              </w:rPr>
              <w:t xml:space="preserve">Stockage JWT (cookie </w:t>
            </w:r>
            <w:proofErr w:type="spellStart"/>
            <w:proofErr w:type="gramStart"/>
            <w:r w:rsidRPr="00E974F7">
              <w:rPr>
                <w:lang w:val="en-US"/>
              </w:rPr>
              <w:t>HttpOnly</w:t>
            </w:r>
            <w:proofErr w:type="spellEnd"/>
            <w:r w:rsidRPr="00E974F7">
              <w:rPr>
                <w:lang w:val="en-US"/>
              </w:rPr>
              <w:t>) ·</w:t>
            </w:r>
            <w:proofErr w:type="gramEnd"/>
            <w:r w:rsidRPr="00E974F7">
              <w:rPr>
                <w:lang w:val="en-US"/>
              </w:rPr>
              <w:t xml:space="preserve"> redirections post-auth</w:t>
            </w:r>
          </w:p>
        </w:tc>
      </w:tr>
      <w:tr w:rsidR="00E974F7" w:rsidRPr="00B16EDB" w14:paraId="4D3818F0" w14:textId="77777777" w:rsidTr="00E974F7">
        <w:trPr>
          <w:trHeight w:val="1114"/>
          <w:tblCellSpacing w:w="15" w:type="dxa"/>
        </w:trPr>
        <w:tc>
          <w:tcPr>
            <w:tcW w:w="0" w:type="auto"/>
            <w:vAlign w:val="center"/>
          </w:tcPr>
          <w:p w14:paraId="2C4AF1F6" w14:textId="77777777" w:rsidR="00E974F7" w:rsidRPr="00B16EDB" w:rsidRDefault="00E974F7" w:rsidP="00E974F7">
            <w:pPr>
              <w:rPr>
                <w:b/>
                <w:bCs/>
                <w:lang w:val="en-US"/>
              </w:rPr>
            </w:pPr>
          </w:p>
          <w:p w14:paraId="42ABA99F" w14:textId="77777777" w:rsidR="00E974F7" w:rsidRPr="00B16EDB" w:rsidRDefault="00E974F7" w:rsidP="00E974F7">
            <w:pPr>
              <w:rPr>
                <w:b/>
                <w:bCs/>
                <w:lang w:val="en-US"/>
              </w:rPr>
            </w:pPr>
          </w:p>
          <w:p w14:paraId="0076F4EA" w14:textId="77777777" w:rsidR="00E974F7" w:rsidRPr="00B16EDB" w:rsidRDefault="00E974F7" w:rsidP="00E974F7">
            <w:pPr>
              <w:rPr>
                <w:b/>
                <w:bCs/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6E9E6290" w14:textId="77777777" w:rsidR="00E974F7" w:rsidRPr="00E974F7" w:rsidRDefault="00E974F7" w:rsidP="00E974F7">
            <w:pPr>
              <w:rPr>
                <w:lang w:val="en-US"/>
              </w:rPr>
            </w:pPr>
          </w:p>
        </w:tc>
      </w:tr>
    </w:tbl>
    <w:p w14:paraId="57CB0694" w14:textId="674D8373" w:rsidR="00E974F7" w:rsidRPr="00197154" w:rsidRDefault="00E974F7" w:rsidP="00197154">
      <w:pPr>
        <w:pStyle w:val="Titre1"/>
        <w:rPr>
          <w:sz w:val="32"/>
          <w:szCs w:val="14"/>
        </w:rPr>
      </w:pPr>
      <w:bookmarkStart w:id="14" w:name="_Toc201786046"/>
      <w:r w:rsidRPr="00197154">
        <w:rPr>
          <w:sz w:val="32"/>
          <w:szCs w:val="14"/>
        </w:rPr>
        <w:lastRenderedPageBreak/>
        <w:t>Méthodologie &amp; déroulement du projet</w:t>
      </w:r>
      <w:bookmarkEnd w:id="14"/>
    </w:p>
    <w:p w14:paraId="0DF6204D" w14:textId="77777777" w:rsidR="00E974F7" w:rsidRPr="00E974F7" w:rsidRDefault="00E974F7" w:rsidP="00E974F7">
      <w:pPr>
        <w:pStyle w:val="Titre2"/>
      </w:pPr>
      <w:bookmarkStart w:id="15" w:name="_Toc201786047"/>
      <w:r w:rsidRPr="00E974F7">
        <w:t>6.1 Planification &amp; hiérarchisation</w:t>
      </w:r>
      <w:bookmarkEnd w:id="15"/>
    </w:p>
    <w:p w14:paraId="3641DB80" w14:textId="77777777" w:rsidR="00E974F7" w:rsidRPr="00E974F7" w:rsidRDefault="00E974F7" w:rsidP="00E974F7">
      <w:pPr>
        <w:numPr>
          <w:ilvl w:val="0"/>
          <w:numId w:val="32"/>
        </w:numPr>
      </w:pPr>
      <w:r w:rsidRPr="00E974F7">
        <w:t>Phase 1 : maquette UI &amp; schéma de données</w:t>
      </w:r>
    </w:p>
    <w:p w14:paraId="178E99D0" w14:textId="77777777" w:rsidR="00E974F7" w:rsidRPr="00E974F7" w:rsidRDefault="00E974F7" w:rsidP="00E974F7">
      <w:pPr>
        <w:numPr>
          <w:ilvl w:val="0"/>
          <w:numId w:val="32"/>
        </w:numPr>
      </w:pPr>
      <w:r w:rsidRPr="00E974F7">
        <w:t xml:space="preserve">Phase 2 : développement des </w:t>
      </w:r>
      <w:proofErr w:type="spellStart"/>
      <w:r w:rsidRPr="00E974F7">
        <w:t>microservices</w:t>
      </w:r>
      <w:proofErr w:type="spellEnd"/>
      <w:r w:rsidRPr="00E974F7">
        <w:t xml:space="preserve"> par bloc (User → Profile → </w:t>
      </w:r>
      <w:proofErr w:type="spellStart"/>
      <w:r w:rsidRPr="00E974F7">
        <w:t>Posts</w:t>
      </w:r>
      <w:proofErr w:type="spellEnd"/>
      <w:r w:rsidRPr="00E974F7">
        <w:t>)</w:t>
      </w:r>
    </w:p>
    <w:p w14:paraId="54AF9202" w14:textId="77777777" w:rsidR="00E974F7" w:rsidRPr="00E974F7" w:rsidRDefault="00E974F7" w:rsidP="00E974F7">
      <w:pPr>
        <w:numPr>
          <w:ilvl w:val="0"/>
          <w:numId w:val="32"/>
        </w:numPr>
        <w:rPr>
          <w:lang w:val="en-US"/>
        </w:rPr>
      </w:pPr>
      <w:r w:rsidRPr="00E974F7">
        <w:rPr>
          <w:lang w:val="en-US"/>
        </w:rPr>
        <w:t xml:space="preserve">Phase </w:t>
      </w:r>
      <w:proofErr w:type="gramStart"/>
      <w:r w:rsidRPr="00E974F7">
        <w:rPr>
          <w:lang w:val="en-US"/>
        </w:rPr>
        <w:t>3 :</w:t>
      </w:r>
      <w:proofErr w:type="gramEnd"/>
      <w:r w:rsidRPr="00E974F7">
        <w:rPr>
          <w:lang w:val="en-US"/>
        </w:rPr>
        <w:t xml:space="preserve"> </w:t>
      </w:r>
      <w:proofErr w:type="spellStart"/>
      <w:r w:rsidRPr="00E974F7">
        <w:rPr>
          <w:lang w:val="en-US"/>
        </w:rPr>
        <w:t>intégration</w:t>
      </w:r>
      <w:proofErr w:type="spellEnd"/>
      <w:r w:rsidRPr="00E974F7">
        <w:rPr>
          <w:lang w:val="en-US"/>
        </w:rPr>
        <w:t xml:space="preserve"> via Docker Compose et tests end-to-end</w:t>
      </w:r>
    </w:p>
    <w:p w14:paraId="6E814192" w14:textId="77777777" w:rsidR="00E974F7" w:rsidRPr="00E974F7" w:rsidRDefault="00E974F7" w:rsidP="00E974F7">
      <w:pPr>
        <w:pStyle w:val="Titre2"/>
      </w:pPr>
      <w:bookmarkStart w:id="16" w:name="_Toc201786048"/>
      <w:r w:rsidRPr="00E974F7">
        <w:t>6.2 Cycle de développement</w:t>
      </w:r>
      <w:bookmarkEnd w:id="16"/>
    </w:p>
    <w:p w14:paraId="6FBD7EFD" w14:textId="77777777" w:rsidR="00E974F7" w:rsidRPr="00E974F7" w:rsidRDefault="00E974F7" w:rsidP="00E974F7">
      <w:pPr>
        <w:numPr>
          <w:ilvl w:val="0"/>
          <w:numId w:val="33"/>
        </w:numPr>
      </w:pPr>
      <w:r w:rsidRPr="00E974F7">
        <w:rPr>
          <w:b/>
          <w:bCs/>
        </w:rPr>
        <w:t>Versioning</w:t>
      </w:r>
      <w:r w:rsidRPr="00E974F7">
        <w:t xml:space="preserve"> : Git + GitHub</w:t>
      </w:r>
    </w:p>
    <w:p w14:paraId="53BDA0FA" w14:textId="77777777" w:rsidR="00E974F7" w:rsidRPr="00E974F7" w:rsidRDefault="00E974F7" w:rsidP="00E974F7">
      <w:pPr>
        <w:numPr>
          <w:ilvl w:val="0"/>
          <w:numId w:val="33"/>
        </w:numPr>
      </w:pPr>
      <w:r w:rsidRPr="00E974F7">
        <w:rPr>
          <w:b/>
          <w:bCs/>
        </w:rPr>
        <w:t>Tests</w:t>
      </w:r>
      <w:r w:rsidRPr="00E974F7">
        <w:t xml:space="preserve"> : Postman pour APIs, revues de code</w:t>
      </w:r>
    </w:p>
    <w:p w14:paraId="2CD57468" w14:textId="77777777" w:rsidR="00E974F7" w:rsidRPr="00E974F7" w:rsidRDefault="00E974F7" w:rsidP="00E974F7">
      <w:pPr>
        <w:numPr>
          <w:ilvl w:val="0"/>
          <w:numId w:val="33"/>
        </w:numPr>
      </w:pPr>
      <w:r w:rsidRPr="00E974F7">
        <w:rPr>
          <w:b/>
          <w:bCs/>
        </w:rPr>
        <w:t>Intégration</w:t>
      </w:r>
      <w:r w:rsidRPr="00E974F7">
        <w:t xml:space="preserve"> : </w:t>
      </w:r>
      <w:proofErr w:type="spellStart"/>
      <w:r w:rsidRPr="00E974F7">
        <w:t>rebuild</w:t>
      </w:r>
      <w:proofErr w:type="spellEnd"/>
      <w:r w:rsidRPr="00E974F7">
        <w:t xml:space="preserve"> &amp; </w:t>
      </w:r>
      <w:proofErr w:type="spellStart"/>
      <w:r w:rsidRPr="00E974F7">
        <w:t>redeploy</w:t>
      </w:r>
      <w:proofErr w:type="spellEnd"/>
      <w:r w:rsidRPr="00E974F7">
        <w:t xml:space="preserve"> auto via Docker Compose à chaque push</w:t>
      </w:r>
    </w:p>
    <w:p w14:paraId="13DF8E9A" w14:textId="77777777" w:rsidR="00E974F7" w:rsidRPr="00E974F7" w:rsidRDefault="00E974F7" w:rsidP="00E974F7">
      <w:pPr>
        <w:pStyle w:val="Titre2"/>
      </w:pPr>
      <w:bookmarkStart w:id="17" w:name="_Toc201786049"/>
      <w:r w:rsidRPr="00E974F7">
        <w:t>6.3 Outils &amp; ressources</w:t>
      </w:r>
      <w:bookmarkEnd w:id="17"/>
    </w:p>
    <w:p w14:paraId="026E751A" w14:textId="77777777" w:rsidR="00E974F7" w:rsidRPr="00E974F7" w:rsidRDefault="00E974F7" w:rsidP="00E974F7">
      <w:pPr>
        <w:numPr>
          <w:ilvl w:val="0"/>
          <w:numId w:val="34"/>
        </w:numPr>
      </w:pPr>
      <w:r w:rsidRPr="00E974F7">
        <w:rPr>
          <w:b/>
          <w:bCs/>
        </w:rPr>
        <w:t>Environnement</w:t>
      </w:r>
      <w:r w:rsidRPr="00E974F7">
        <w:t xml:space="preserve"> : Node.js, MongoDB conteneurisé</w:t>
      </w:r>
    </w:p>
    <w:p w14:paraId="628F210A" w14:textId="77777777" w:rsidR="00E974F7" w:rsidRPr="00E974F7" w:rsidRDefault="00E974F7" w:rsidP="00E974F7">
      <w:pPr>
        <w:numPr>
          <w:ilvl w:val="0"/>
          <w:numId w:val="34"/>
        </w:numPr>
      </w:pPr>
      <w:r w:rsidRPr="00E974F7">
        <w:rPr>
          <w:b/>
          <w:bCs/>
        </w:rPr>
        <w:t>CI/CD projeté</w:t>
      </w:r>
      <w:r w:rsidRPr="00E974F7">
        <w:t xml:space="preserve"> : GitHub Actions / </w:t>
      </w:r>
      <w:proofErr w:type="spellStart"/>
      <w:r w:rsidRPr="00E974F7">
        <w:t>GitLab</w:t>
      </w:r>
      <w:proofErr w:type="spellEnd"/>
      <w:r w:rsidRPr="00E974F7">
        <w:t xml:space="preserve"> CI (</w:t>
      </w:r>
      <w:proofErr w:type="spellStart"/>
      <w:r w:rsidRPr="00E974F7">
        <w:t>build</w:t>
      </w:r>
      <w:proofErr w:type="spellEnd"/>
      <w:r w:rsidRPr="00E974F7">
        <w:t>, tests, images Docker)</w:t>
      </w:r>
    </w:p>
    <w:p w14:paraId="5850D1A0" w14:textId="184815B6" w:rsidR="00105A78" w:rsidRDefault="00E974F7" w:rsidP="00E974F7">
      <w:pPr>
        <w:numPr>
          <w:ilvl w:val="0"/>
          <w:numId w:val="34"/>
        </w:numPr>
        <w:rPr>
          <w:lang w:val="en-US"/>
        </w:rPr>
      </w:pPr>
      <w:proofErr w:type="gramStart"/>
      <w:r w:rsidRPr="00E974F7">
        <w:rPr>
          <w:b/>
          <w:bCs/>
          <w:lang w:val="en-US"/>
        </w:rPr>
        <w:t>Monitoring</w:t>
      </w:r>
      <w:r w:rsidRPr="00E974F7">
        <w:rPr>
          <w:lang w:val="en-US"/>
        </w:rPr>
        <w:t xml:space="preserve"> :</w:t>
      </w:r>
      <w:proofErr w:type="gramEnd"/>
      <w:r w:rsidRPr="00E974F7">
        <w:rPr>
          <w:lang w:val="en-US"/>
        </w:rPr>
        <w:t xml:space="preserve"> health checks exposés, logs </w:t>
      </w:r>
      <w:proofErr w:type="spellStart"/>
      <w:r w:rsidRPr="00E974F7">
        <w:rPr>
          <w:lang w:val="en-US"/>
        </w:rPr>
        <w:t>centralisés</w:t>
      </w:r>
      <w:proofErr w:type="spellEnd"/>
    </w:p>
    <w:p w14:paraId="7C710E8C" w14:textId="1F0F1730" w:rsidR="00E974F7" w:rsidRPr="00E974F7" w:rsidRDefault="00105A78" w:rsidP="00105A78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63180DB3" w14:textId="1B173377" w:rsidR="00E974F7" w:rsidRPr="00197154" w:rsidRDefault="00E974F7" w:rsidP="00197154">
      <w:pPr>
        <w:pStyle w:val="Titre1"/>
        <w:rPr>
          <w:sz w:val="32"/>
          <w:szCs w:val="14"/>
        </w:rPr>
      </w:pPr>
      <w:bookmarkStart w:id="18" w:name="_Toc201786050"/>
      <w:r w:rsidRPr="00197154">
        <w:rPr>
          <w:sz w:val="32"/>
          <w:szCs w:val="14"/>
        </w:rPr>
        <w:lastRenderedPageBreak/>
        <w:t>Maquettes et schémas</w:t>
      </w:r>
      <w:bookmarkEnd w:id="18"/>
    </w:p>
    <w:p w14:paraId="1571C18B" w14:textId="1C6C9E19" w:rsidR="00105A78" w:rsidRDefault="00105A78" w:rsidP="00105A78">
      <w:pPr>
        <w:pStyle w:val="Titre2"/>
      </w:pPr>
      <w:bookmarkStart w:id="19" w:name="_Toc201786051"/>
      <w:r>
        <w:t>7.1 - Maquette d’écrans</w:t>
      </w:r>
      <w:bookmarkEnd w:id="19"/>
    </w:p>
    <w:p w14:paraId="148C4214" w14:textId="77777777" w:rsidR="00DB2615" w:rsidRDefault="00DB2615" w:rsidP="00DB2615">
      <w:r w:rsidRPr="00DB2615">
        <w:rPr>
          <w:noProof/>
        </w:rPr>
        <w:drawing>
          <wp:inline distT="0" distB="0" distL="0" distR="0" wp14:anchorId="6F6C1A2A" wp14:editId="5D376E8A">
            <wp:extent cx="6303211" cy="2616200"/>
            <wp:effectExtent l="0" t="0" r="2540" b="0"/>
            <wp:docPr id="959707783" name="Image 1" descr="Une image contenant texte, logiciel, Icône d’ordinateur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07783" name="Image 1" descr="Une image contenant texte, logiciel, Icône d’ordinateur, conception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044" cy="26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935" w14:textId="77777777" w:rsidR="00DB2615" w:rsidRDefault="00DB2615" w:rsidP="00DB2615">
      <w:r w:rsidRPr="00DB2615">
        <w:rPr>
          <w:noProof/>
        </w:rPr>
        <w:drawing>
          <wp:inline distT="0" distB="0" distL="0" distR="0" wp14:anchorId="45DF9562" wp14:editId="52A249AD">
            <wp:extent cx="6337860" cy="2406650"/>
            <wp:effectExtent l="0" t="0" r="6350" b="0"/>
            <wp:docPr id="254938446" name="Image 1" descr="Une image contenant texte, capture d’écran, logiciel, Sit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38446" name="Image 1" descr="Une image contenant texte, capture d’écran, logiciel, Site web&#10;&#10;Le contenu généré par l’IA peut être incorrect."/>
                    <pic:cNvPicPr/>
                  </pic:nvPicPr>
                  <pic:blipFill rotWithShape="1">
                    <a:blip r:embed="rId15"/>
                    <a:srcRect b="6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057" cy="241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D980" w14:textId="0860A1C4" w:rsidR="00EC0EE8" w:rsidRDefault="00EE5BCE" w:rsidP="00105A78">
      <w:pPr>
        <w:spacing w:after="0" w:line="240" w:lineRule="auto"/>
      </w:pPr>
      <w:r w:rsidRPr="00DB2615">
        <w:rPr>
          <w:noProof/>
        </w:rPr>
        <w:drawing>
          <wp:inline distT="0" distB="0" distL="0" distR="0" wp14:anchorId="52ABE6DE" wp14:editId="750753E8">
            <wp:extent cx="4815217" cy="3098800"/>
            <wp:effectExtent l="0" t="0" r="4445" b="6350"/>
            <wp:docPr id="554217917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17917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219" cy="31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E6C7" w14:textId="5998DEF2" w:rsidR="00105A78" w:rsidRDefault="00105A78" w:rsidP="00105A78">
      <w:pPr>
        <w:spacing w:after="0" w:line="240" w:lineRule="auto"/>
        <w:rPr>
          <w:b/>
          <w:bCs/>
        </w:rPr>
      </w:pPr>
      <w:bookmarkStart w:id="20" w:name="_Toc201786052"/>
      <w:r w:rsidRPr="00105A78">
        <w:rPr>
          <w:rStyle w:val="Titre2Car"/>
        </w:rPr>
        <w:lastRenderedPageBreak/>
        <w:t>7.2 – Modèle de données MongoDB</w:t>
      </w:r>
      <w:bookmarkEnd w:id="20"/>
      <w:r>
        <w:rPr>
          <w:b/>
          <w:bCs/>
        </w:rPr>
        <w:tab/>
      </w:r>
    </w:p>
    <w:p w14:paraId="7C855C72" w14:textId="31D7BFAC" w:rsidR="00105A78" w:rsidRPr="00105A78" w:rsidRDefault="00105A78" w:rsidP="00105A78">
      <w:pPr>
        <w:spacing w:after="0" w:line="240" w:lineRule="auto"/>
      </w:pPr>
      <w:r w:rsidRPr="00105A78">
        <w:br/>
        <w:t>Ce diagramme illustre les quatre collections principales et leurs liaisons :</w:t>
      </w:r>
    </w:p>
    <w:p w14:paraId="23387C39" w14:textId="77777777" w:rsidR="00105A78" w:rsidRPr="00105A78" w:rsidRDefault="00105A78" w:rsidP="00105A78">
      <w:pPr>
        <w:numPr>
          <w:ilvl w:val="0"/>
          <w:numId w:val="35"/>
        </w:numPr>
        <w:spacing w:after="0" w:line="240" w:lineRule="auto"/>
      </w:pPr>
      <w:proofErr w:type="spellStart"/>
      <w:r w:rsidRPr="00105A78">
        <w:rPr>
          <w:b/>
          <w:bCs/>
        </w:rPr>
        <w:t>Authentication</w:t>
      </w:r>
      <w:proofErr w:type="spellEnd"/>
      <w:r w:rsidRPr="00105A78">
        <w:t xml:space="preserve"> stocke les </w:t>
      </w:r>
      <w:proofErr w:type="spellStart"/>
      <w:r w:rsidRPr="00105A78">
        <w:t>creds</w:t>
      </w:r>
      <w:proofErr w:type="spellEnd"/>
      <w:r w:rsidRPr="00105A78">
        <w:t xml:space="preserve"> (</w:t>
      </w:r>
      <w:proofErr w:type="gramStart"/>
      <w:r w:rsidRPr="00105A78">
        <w:t>email</w:t>
      </w:r>
      <w:proofErr w:type="gramEnd"/>
      <w:r w:rsidRPr="00105A78">
        <w:t xml:space="preserve">, hash, rôles, </w:t>
      </w:r>
      <w:proofErr w:type="spellStart"/>
      <w:r w:rsidRPr="00105A78">
        <w:t>tokens</w:t>
      </w:r>
      <w:proofErr w:type="spellEnd"/>
      <w:r w:rsidRPr="00105A78">
        <w:t xml:space="preserve">) et référence un </w:t>
      </w:r>
      <w:r w:rsidRPr="00105A78">
        <w:rPr>
          <w:b/>
          <w:bCs/>
        </w:rPr>
        <w:t>User</w:t>
      </w:r>
      <w:r w:rsidRPr="00105A78">
        <w:t xml:space="preserve"> via </w:t>
      </w:r>
      <w:proofErr w:type="spellStart"/>
      <w:r w:rsidRPr="00105A78">
        <w:t>userId</w:t>
      </w:r>
      <w:proofErr w:type="spellEnd"/>
      <w:r w:rsidRPr="00105A78">
        <w:t>.</w:t>
      </w:r>
    </w:p>
    <w:p w14:paraId="49026575" w14:textId="77777777" w:rsidR="00105A78" w:rsidRPr="00105A78" w:rsidRDefault="00105A78" w:rsidP="00105A78">
      <w:pPr>
        <w:numPr>
          <w:ilvl w:val="0"/>
          <w:numId w:val="35"/>
        </w:numPr>
        <w:spacing w:after="0" w:line="240" w:lineRule="auto"/>
      </w:pPr>
      <w:r w:rsidRPr="00105A78">
        <w:rPr>
          <w:b/>
          <w:bCs/>
        </w:rPr>
        <w:t>User</w:t>
      </w:r>
      <w:r w:rsidRPr="00105A78">
        <w:t xml:space="preserve"> contient les métadonnées (</w:t>
      </w:r>
      <w:proofErr w:type="spellStart"/>
      <w:r w:rsidRPr="00105A78">
        <w:t>username</w:t>
      </w:r>
      <w:proofErr w:type="spellEnd"/>
      <w:r w:rsidRPr="00105A78">
        <w:t xml:space="preserve">, </w:t>
      </w:r>
      <w:proofErr w:type="gramStart"/>
      <w:r w:rsidRPr="00105A78">
        <w:t>email</w:t>
      </w:r>
      <w:proofErr w:type="gramEnd"/>
      <w:r w:rsidRPr="00105A78">
        <w:t>, statut, date de création).</w:t>
      </w:r>
    </w:p>
    <w:p w14:paraId="7BFB0FAB" w14:textId="77777777" w:rsidR="00105A78" w:rsidRPr="00105A78" w:rsidRDefault="00105A78" w:rsidP="00105A78">
      <w:pPr>
        <w:numPr>
          <w:ilvl w:val="0"/>
          <w:numId w:val="35"/>
        </w:numPr>
        <w:spacing w:after="0" w:line="240" w:lineRule="auto"/>
      </w:pPr>
      <w:r w:rsidRPr="00105A78">
        <w:rPr>
          <w:b/>
          <w:bCs/>
        </w:rPr>
        <w:t>Profile</w:t>
      </w:r>
      <w:r w:rsidRPr="00105A78">
        <w:t xml:space="preserve"> enrichit </w:t>
      </w:r>
      <w:proofErr w:type="gramStart"/>
      <w:r w:rsidRPr="00105A78">
        <w:t xml:space="preserve">le </w:t>
      </w:r>
      <w:r w:rsidRPr="00105A78">
        <w:rPr>
          <w:b/>
          <w:bCs/>
        </w:rPr>
        <w:t>User</w:t>
      </w:r>
      <w:proofErr w:type="gramEnd"/>
      <w:r w:rsidRPr="00105A78">
        <w:t xml:space="preserve"> avec bio, photo, followers/</w:t>
      </w:r>
      <w:proofErr w:type="spellStart"/>
      <w:r w:rsidRPr="00105A78">
        <w:t>following</w:t>
      </w:r>
      <w:proofErr w:type="spellEnd"/>
      <w:r w:rsidRPr="00105A78">
        <w:t>, etc.</w:t>
      </w:r>
    </w:p>
    <w:p w14:paraId="69950EFA" w14:textId="77777777" w:rsidR="00105A78" w:rsidRPr="00105A78" w:rsidRDefault="00105A78" w:rsidP="00105A78">
      <w:pPr>
        <w:numPr>
          <w:ilvl w:val="0"/>
          <w:numId w:val="35"/>
        </w:numPr>
        <w:spacing w:after="0" w:line="240" w:lineRule="auto"/>
      </w:pPr>
      <w:r w:rsidRPr="00105A78">
        <w:rPr>
          <w:b/>
          <w:bCs/>
        </w:rPr>
        <w:t>Post</w:t>
      </w:r>
      <w:r w:rsidRPr="00105A78">
        <w:t xml:space="preserve"> référence l’auteur (</w:t>
      </w:r>
      <w:proofErr w:type="spellStart"/>
      <w:r w:rsidRPr="00105A78">
        <w:t>userId</w:t>
      </w:r>
      <w:proofErr w:type="spellEnd"/>
      <w:r w:rsidRPr="00105A78">
        <w:t>), contient le contenu, les likes (liste d’</w:t>
      </w:r>
      <w:proofErr w:type="spellStart"/>
      <w:r w:rsidRPr="00105A78">
        <w:t>ObjectId</w:t>
      </w:r>
      <w:proofErr w:type="spellEnd"/>
      <w:r w:rsidRPr="00105A78">
        <w:t>) et les replies.</w:t>
      </w:r>
    </w:p>
    <w:p w14:paraId="226727D1" w14:textId="0078CDD3" w:rsidR="00105A78" w:rsidRDefault="00105A78">
      <w:pPr>
        <w:spacing w:after="0" w:line="240" w:lineRule="auto"/>
      </w:pPr>
      <w:r w:rsidRPr="00105A78">
        <w:t>Les flèches montrent les références _id employées pour peupler les données au runtime.</w:t>
      </w:r>
    </w:p>
    <w:p w14:paraId="496F50C2" w14:textId="77777777" w:rsidR="00105A78" w:rsidRDefault="00105A78">
      <w:pPr>
        <w:spacing w:after="0" w:line="240" w:lineRule="auto"/>
      </w:pPr>
    </w:p>
    <w:p w14:paraId="3994F84E" w14:textId="77777777" w:rsidR="00105A78" w:rsidRDefault="00105A78">
      <w:pPr>
        <w:spacing w:after="0" w:line="240" w:lineRule="auto"/>
      </w:pPr>
    </w:p>
    <w:p w14:paraId="4EB6BEF8" w14:textId="77777777" w:rsidR="00105A78" w:rsidRDefault="00105A78">
      <w:pPr>
        <w:spacing w:after="0" w:line="240" w:lineRule="auto"/>
      </w:pPr>
    </w:p>
    <w:p w14:paraId="1DF15B3E" w14:textId="2F37AFD4" w:rsidR="00C2411D" w:rsidRPr="006C7019" w:rsidRDefault="00105A78" w:rsidP="00105A78">
      <w:pPr>
        <w:spacing w:after="0" w:line="240" w:lineRule="auto"/>
      </w:pPr>
      <w:r>
        <w:rPr>
          <w:noProof/>
        </w:rPr>
        <w:drawing>
          <wp:inline distT="0" distB="0" distL="0" distR="0" wp14:anchorId="5A983105" wp14:editId="39FF477E">
            <wp:extent cx="6645910" cy="4470400"/>
            <wp:effectExtent l="0" t="0" r="2540" b="6350"/>
            <wp:docPr id="1277677830" name="Image 3" descr="Une image contenant texte, capture d’écran, diagramm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7830" name="Image 3" descr="Une image contenant texte, capture d’écran, diagramme, nombr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C2411D" w:rsidRPr="006C7019" w:rsidSect="00696849">
      <w:footerReference w:type="default" r:id="rId18"/>
      <w:pgSz w:w="11906" w:h="16838" w:code="9"/>
      <w:pgMar w:top="641" w:right="720" w:bottom="284" w:left="720" w:header="709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231BB" w14:textId="77777777" w:rsidR="00BF5444" w:rsidRDefault="00BF5444" w:rsidP="001D6100">
      <w:r>
        <w:separator/>
      </w:r>
    </w:p>
  </w:endnote>
  <w:endnote w:type="continuationSeparator" w:id="0">
    <w:p w14:paraId="724D250D" w14:textId="77777777" w:rsidR="00BF5444" w:rsidRDefault="00BF5444" w:rsidP="001D6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76021259"/>
      <w:docPartObj>
        <w:docPartGallery w:val="Page Numbers (Bottom of Page)"/>
        <w:docPartUnique/>
      </w:docPartObj>
    </w:sdtPr>
    <w:sdtEndPr>
      <w:rPr>
        <w:noProof/>
      </w:rPr>
    </w:sdtEndPr>
    <w:sdtContent>
      <w:tbl>
        <w:tblPr>
          <w:tblW w:w="0" w:type="auto"/>
          <w:tblLook w:val="0600" w:firstRow="0" w:lastRow="0" w:firstColumn="0" w:lastColumn="0" w:noHBand="1" w:noVBand="1"/>
        </w:tblPr>
        <w:tblGrid>
          <w:gridCol w:w="825"/>
          <w:gridCol w:w="2785"/>
          <w:gridCol w:w="6856"/>
        </w:tblGrid>
        <w:tr w:rsidR="005D14FC" w14:paraId="3BD81F96" w14:textId="77777777" w:rsidTr="00F92871">
          <w:trPr>
            <w:trHeight w:val="454"/>
          </w:trPr>
          <w:tc>
            <w:tcPr>
              <w:tcW w:w="848" w:type="dxa"/>
              <w:vAlign w:val="center"/>
            </w:tcPr>
            <w:p w14:paraId="5235B49B" w14:textId="77777777" w:rsidR="005D14FC" w:rsidRDefault="006B6825" w:rsidP="005D14FC">
              <w:r>
                <w:rPr>
                  <w:noProof/>
                  <w:lang w:bidi="fr-FR"/>
                </w:rPr>
                <w:drawing>
                  <wp:anchor distT="0" distB="0" distL="114300" distR="114300" simplePos="0" relativeHeight="251658240" behindDoc="1" locked="0" layoutInCell="1" allowOverlap="1" wp14:anchorId="37A5B1A0" wp14:editId="6A9C1606">
                    <wp:simplePos x="0" y="0"/>
                    <wp:positionH relativeFrom="column">
                      <wp:posOffset>-54610</wp:posOffset>
                    </wp:positionH>
                    <wp:positionV relativeFrom="paragraph">
                      <wp:posOffset>-4445</wp:posOffset>
                    </wp:positionV>
                    <wp:extent cx="6732000" cy="151200"/>
                    <wp:effectExtent l="0" t="0" r="0" b="1270"/>
                    <wp:wrapNone/>
                    <wp:docPr id="755810023" name="Image 755810023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Image 1">
                              <a:extLst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pic:cNvPr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32000" cy="15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tc>
          <w:tc>
            <w:tcPr>
              <w:tcW w:w="2842" w:type="dxa"/>
              <w:shd w:val="clear" w:color="auto" w:fill="FFFFFF" w:themeFill="background1"/>
              <w:vAlign w:val="center"/>
            </w:tcPr>
            <w:p w14:paraId="715E7F69" w14:textId="5DEE788C" w:rsidR="005D14FC" w:rsidRPr="006B498E" w:rsidRDefault="00EA4780" w:rsidP="00F92871">
              <w:pPr>
                <w:pStyle w:val="Titre3"/>
              </w:pPr>
              <w:r>
                <w:rPr>
                  <w:lang w:bidi="fr-FR"/>
                </w:rPr>
                <w:t>Projet WEB Groupe 5</w:t>
              </w:r>
            </w:p>
          </w:tc>
          <w:tc>
            <w:tcPr>
              <w:tcW w:w="7110" w:type="dxa"/>
              <w:vAlign w:val="center"/>
            </w:tcPr>
            <w:p w14:paraId="514AC0ED" w14:textId="77777777" w:rsidR="005D14FC" w:rsidRDefault="005D14FC" w:rsidP="005D14FC"/>
          </w:tc>
        </w:tr>
      </w:tbl>
      <w:p w14:paraId="6D408F03" w14:textId="77777777" w:rsidR="005D14FC" w:rsidRDefault="00000000">
        <w:pPr>
          <w:pStyle w:val="Pieddepage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F0F7D" w14:textId="77777777" w:rsidR="00BF5444" w:rsidRDefault="00BF5444" w:rsidP="001D6100">
      <w:r>
        <w:separator/>
      </w:r>
    </w:p>
  </w:footnote>
  <w:footnote w:type="continuationSeparator" w:id="0">
    <w:p w14:paraId="68143D73" w14:textId="77777777" w:rsidR="00BF5444" w:rsidRDefault="00BF5444" w:rsidP="001D6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14967"/>
    <w:multiLevelType w:val="hybridMultilevel"/>
    <w:tmpl w:val="76448EE8"/>
    <w:lvl w:ilvl="0" w:tplc="24CABE66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55" w:hanging="360"/>
      </w:pPr>
    </w:lvl>
    <w:lvl w:ilvl="2" w:tplc="040C001B" w:tentative="1">
      <w:start w:val="1"/>
      <w:numFmt w:val="lowerRoman"/>
      <w:lvlText w:val="%3."/>
      <w:lvlJc w:val="right"/>
      <w:pPr>
        <w:ind w:left="2175" w:hanging="180"/>
      </w:pPr>
    </w:lvl>
    <w:lvl w:ilvl="3" w:tplc="040C000F" w:tentative="1">
      <w:start w:val="1"/>
      <w:numFmt w:val="decimal"/>
      <w:lvlText w:val="%4."/>
      <w:lvlJc w:val="left"/>
      <w:pPr>
        <w:ind w:left="2895" w:hanging="360"/>
      </w:pPr>
    </w:lvl>
    <w:lvl w:ilvl="4" w:tplc="040C0019" w:tentative="1">
      <w:start w:val="1"/>
      <w:numFmt w:val="lowerLetter"/>
      <w:lvlText w:val="%5."/>
      <w:lvlJc w:val="left"/>
      <w:pPr>
        <w:ind w:left="3615" w:hanging="360"/>
      </w:pPr>
    </w:lvl>
    <w:lvl w:ilvl="5" w:tplc="040C001B" w:tentative="1">
      <w:start w:val="1"/>
      <w:numFmt w:val="lowerRoman"/>
      <w:lvlText w:val="%6."/>
      <w:lvlJc w:val="right"/>
      <w:pPr>
        <w:ind w:left="4335" w:hanging="180"/>
      </w:pPr>
    </w:lvl>
    <w:lvl w:ilvl="6" w:tplc="040C000F" w:tentative="1">
      <w:start w:val="1"/>
      <w:numFmt w:val="decimal"/>
      <w:lvlText w:val="%7."/>
      <w:lvlJc w:val="left"/>
      <w:pPr>
        <w:ind w:left="5055" w:hanging="360"/>
      </w:pPr>
    </w:lvl>
    <w:lvl w:ilvl="7" w:tplc="040C0019" w:tentative="1">
      <w:start w:val="1"/>
      <w:numFmt w:val="lowerLetter"/>
      <w:lvlText w:val="%8."/>
      <w:lvlJc w:val="left"/>
      <w:pPr>
        <w:ind w:left="5775" w:hanging="360"/>
      </w:pPr>
    </w:lvl>
    <w:lvl w:ilvl="8" w:tplc="040C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04556A9F"/>
    <w:multiLevelType w:val="hybridMultilevel"/>
    <w:tmpl w:val="D7182D60"/>
    <w:lvl w:ilvl="0" w:tplc="243C92D2">
      <w:start w:val="1"/>
      <w:numFmt w:val="decimal"/>
      <w:pStyle w:val="TITRE"/>
      <w:lvlText w:val="%1."/>
      <w:lvlJc w:val="left"/>
      <w:pPr>
        <w:ind w:left="734" w:hanging="360"/>
      </w:pPr>
    </w:lvl>
    <w:lvl w:ilvl="1" w:tplc="040C0019" w:tentative="1">
      <w:start w:val="1"/>
      <w:numFmt w:val="lowerLetter"/>
      <w:lvlText w:val="%2."/>
      <w:lvlJc w:val="left"/>
      <w:pPr>
        <w:ind w:left="1454" w:hanging="360"/>
      </w:pPr>
    </w:lvl>
    <w:lvl w:ilvl="2" w:tplc="040C001B" w:tentative="1">
      <w:start w:val="1"/>
      <w:numFmt w:val="lowerRoman"/>
      <w:lvlText w:val="%3."/>
      <w:lvlJc w:val="right"/>
      <w:pPr>
        <w:ind w:left="2174" w:hanging="180"/>
      </w:pPr>
    </w:lvl>
    <w:lvl w:ilvl="3" w:tplc="040C000F" w:tentative="1">
      <w:start w:val="1"/>
      <w:numFmt w:val="decimal"/>
      <w:lvlText w:val="%4."/>
      <w:lvlJc w:val="left"/>
      <w:pPr>
        <w:ind w:left="2894" w:hanging="360"/>
      </w:pPr>
    </w:lvl>
    <w:lvl w:ilvl="4" w:tplc="040C0019" w:tentative="1">
      <w:start w:val="1"/>
      <w:numFmt w:val="lowerLetter"/>
      <w:lvlText w:val="%5."/>
      <w:lvlJc w:val="left"/>
      <w:pPr>
        <w:ind w:left="3614" w:hanging="360"/>
      </w:pPr>
    </w:lvl>
    <w:lvl w:ilvl="5" w:tplc="040C001B" w:tentative="1">
      <w:start w:val="1"/>
      <w:numFmt w:val="lowerRoman"/>
      <w:lvlText w:val="%6."/>
      <w:lvlJc w:val="right"/>
      <w:pPr>
        <w:ind w:left="4334" w:hanging="180"/>
      </w:pPr>
    </w:lvl>
    <w:lvl w:ilvl="6" w:tplc="040C000F" w:tentative="1">
      <w:start w:val="1"/>
      <w:numFmt w:val="decimal"/>
      <w:lvlText w:val="%7."/>
      <w:lvlJc w:val="left"/>
      <w:pPr>
        <w:ind w:left="5054" w:hanging="360"/>
      </w:pPr>
    </w:lvl>
    <w:lvl w:ilvl="7" w:tplc="040C0019" w:tentative="1">
      <w:start w:val="1"/>
      <w:numFmt w:val="lowerLetter"/>
      <w:lvlText w:val="%8."/>
      <w:lvlJc w:val="left"/>
      <w:pPr>
        <w:ind w:left="5774" w:hanging="360"/>
      </w:pPr>
    </w:lvl>
    <w:lvl w:ilvl="8" w:tplc="040C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" w15:restartNumberingAfterBreak="0">
    <w:nsid w:val="04694D5D"/>
    <w:multiLevelType w:val="multilevel"/>
    <w:tmpl w:val="6C04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B279B"/>
    <w:multiLevelType w:val="multilevel"/>
    <w:tmpl w:val="41F2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B91BA9"/>
    <w:multiLevelType w:val="multilevel"/>
    <w:tmpl w:val="D6287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252747"/>
    <w:multiLevelType w:val="multilevel"/>
    <w:tmpl w:val="1C626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22A1A"/>
    <w:multiLevelType w:val="multilevel"/>
    <w:tmpl w:val="A1A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8727BB"/>
    <w:multiLevelType w:val="multilevel"/>
    <w:tmpl w:val="D8B8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431FA6"/>
    <w:multiLevelType w:val="multilevel"/>
    <w:tmpl w:val="F40AA9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8D14582"/>
    <w:multiLevelType w:val="hybridMultilevel"/>
    <w:tmpl w:val="33CC7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0A4876"/>
    <w:multiLevelType w:val="hybridMultilevel"/>
    <w:tmpl w:val="3CE213D8"/>
    <w:lvl w:ilvl="0" w:tplc="040C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 w15:restartNumberingAfterBreak="0">
    <w:nsid w:val="1A9C78CC"/>
    <w:multiLevelType w:val="multilevel"/>
    <w:tmpl w:val="16C6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01512F"/>
    <w:multiLevelType w:val="multilevel"/>
    <w:tmpl w:val="F40AA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8A625D"/>
    <w:multiLevelType w:val="multilevel"/>
    <w:tmpl w:val="D0C81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375259"/>
    <w:multiLevelType w:val="multilevel"/>
    <w:tmpl w:val="C11A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142FFD"/>
    <w:multiLevelType w:val="multilevel"/>
    <w:tmpl w:val="9222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422AF9"/>
    <w:multiLevelType w:val="hybridMultilevel"/>
    <w:tmpl w:val="D7EE66C0"/>
    <w:lvl w:ilvl="0" w:tplc="040C000F">
      <w:start w:val="1"/>
      <w:numFmt w:val="decimal"/>
      <w:lvlText w:val="%1."/>
      <w:lvlJc w:val="left"/>
      <w:pPr>
        <w:ind w:left="927" w:hanging="360"/>
      </w:pPr>
    </w:lvl>
    <w:lvl w:ilvl="1" w:tplc="040C0019" w:tentative="1">
      <w:start w:val="1"/>
      <w:numFmt w:val="lowerLetter"/>
      <w:lvlText w:val="%2."/>
      <w:lvlJc w:val="left"/>
      <w:pPr>
        <w:ind w:left="1680" w:hanging="360"/>
      </w:pPr>
    </w:lvl>
    <w:lvl w:ilvl="2" w:tplc="040C001B" w:tentative="1">
      <w:start w:val="1"/>
      <w:numFmt w:val="lowerRoman"/>
      <w:lvlText w:val="%3."/>
      <w:lvlJc w:val="right"/>
      <w:pPr>
        <w:ind w:left="2400" w:hanging="180"/>
      </w:pPr>
    </w:lvl>
    <w:lvl w:ilvl="3" w:tplc="040C000F" w:tentative="1">
      <w:start w:val="1"/>
      <w:numFmt w:val="decimal"/>
      <w:lvlText w:val="%4."/>
      <w:lvlJc w:val="left"/>
      <w:pPr>
        <w:ind w:left="3120" w:hanging="360"/>
      </w:pPr>
    </w:lvl>
    <w:lvl w:ilvl="4" w:tplc="040C0019" w:tentative="1">
      <w:start w:val="1"/>
      <w:numFmt w:val="lowerLetter"/>
      <w:lvlText w:val="%5."/>
      <w:lvlJc w:val="left"/>
      <w:pPr>
        <w:ind w:left="3840" w:hanging="360"/>
      </w:pPr>
    </w:lvl>
    <w:lvl w:ilvl="5" w:tplc="040C001B" w:tentative="1">
      <w:start w:val="1"/>
      <w:numFmt w:val="lowerRoman"/>
      <w:lvlText w:val="%6."/>
      <w:lvlJc w:val="right"/>
      <w:pPr>
        <w:ind w:left="4560" w:hanging="180"/>
      </w:pPr>
    </w:lvl>
    <w:lvl w:ilvl="6" w:tplc="040C000F" w:tentative="1">
      <w:start w:val="1"/>
      <w:numFmt w:val="decimal"/>
      <w:lvlText w:val="%7."/>
      <w:lvlJc w:val="left"/>
      <w:pPr>
        <w:ind w:left="5280" w:hanging="360"/>
      </w:pPr>
    </w:lvl>
    <w:lvl w:ilvl="7" w:tplc="040C0019" w:tentative="1">
      <w:start w:val="1"/>
      <w:numFmt w:val="lowerLetter"/>
      <w:lvlText w:val="%8."/>
      <w:lvlJc w:val="left"/>
      <w:pPr>
        <w:ind w:left="6000" w:hanging="360"/>
      </w:pPr>
    </w:lvl>
    <w:lvl w:ilvl="8" w:tplc="040C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 w15:restartNumberingAfterBreak="0">
    <w:nsid w:val="31791A65"/>
    <w:multiLevelType w:val="multilevel"/>
    <w:tmpl w:val="909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242BC1"/>
    <w:multiLevelType w:val="multilevel"/>
    <w:tmpl w:val="A7C6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A85894"/>
    <w:multiLevelType w:val="multilevel"/>
    <w:tmpl w:val="CD12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5F4352"/>
    <w:multiLevelType w:val="multilevel"/>
    <w:tmpl w:val="A1E2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0B1079"/>
    <w:multiLevelType w:val="multilevel"/>
    <w:tmpl w:val="6C64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5C3799"/>
    <w:multiLevelType w:val="multilevel"/>
    <w:tmpl w:val="3352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604A59"/>
    <w:multiLevelType w:val="multilevel"/>
    <w:tmpl w:val="DFDE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7719E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B51FD5"/>
    <w:multiLevelType w:val="hybridMultilevel"/>
    <w:tmpl w:val="E0B2BA0E"/>
    <w:lvl w:ilvl="0" w:tplc="040C000F">
      <w:start w:val="1"/>
      <w:numFmt w:val="decimal"/>
      <w:lvlText w:val="%1."/>
      <w:lvlJc w:val="left"/>
      <w:pPr>
        <w:ind w:left="735" w:hanging="360"/>
      </w:pPr>
    </w:lvl>
    <w:lvl w:ilvl="1" w:tplc="040C0019" w:tentative="1">
      <w:start w:val="1"/>
      <w:numFmt w:val="lowerLetter"/>
      <w:lvlText w:val="%2."/>
      <w:lvlJc w:val="left"/>
      <w:pPr>
        <w:ind w:left="1455" w:hanging="360"/>
      </w:pPr>
    </w:lvl>
    <w:lvl w:ilvl="2" w:tplc="040C001B" w:tentative="1">
      <w:start w:val="1"/>
      <w:numFmt w:val="lowerRoman"/>
      <w:lvlText w:val="%3."/>
      <w:lvlJc w:val="right"/>
      <w:pPr>
        <w:ind w:left="2175" w:hanging="180"/>
      </w:pPr>
    </w:lvl>
    <w:lvl w:ilvl="3" w:tplc="040C000F" w:tentative="1">
      <w:start w:val="1"/>
      <w:numFmt w:val="decimal"/>
      <w:lvlText w:val="%4."/>
      <w:lvlJc w:val="left"/>
      <w:pPr>
        <w:ind w:left="2895" w:hanging="360"/>
      </w:pPr>
    </w:lvl>
    <w:lvl w:ilvl="4" w:tplc="040C0019" w:tentative="1">
      <w:start w:val="1"/>
      <w:numFmt w:val="lowerLetter"/>
      <w:lvlText w:val="%5."/>
      <w:lvlJc w:val="left"/>
      <w:pPr>
        <w:ind w:left="3615" w:hanging="360"/>
      </w:pPr>
    </w:lvl>
    <w:lvl w:ilvl="5" w:tplc="040C001B" w:tentative="1">
      <w:start w:val="1"/>
      <w:numFmt w:val="lowerRoman"/>
      <w:lvlText w:val="%6."/>
      <w:lvlJc w:val="right"/>
      <w:pPr>
        <w:ind w:left="4335" w:hanging="180"/>
      </w:pPr>
    </w:lvl>
    <w:lvl w:ilvl="6" w:tplc="040C000F" w:tentative="1">
      <w:start w:val="1"/>
      <w:numFmt w:val="decimal"/>
      <w:lvlText w:val="%7."/>
      <w:lvlJc w:val="left"/>
      <w:pPr>
        <w:ind w:left="5055" w:hanging="360"/>
      </w:pPr>
    </w:lvl>
    <w:lvl w:ilvl="7" w:tplc="040C0019" w:tentative="1">
      <w:start w:val="1"/>
      <w:numFmt w:val="lowerLetter"/>
      <w:lvlText w:val="%8."/>
      <w:lvlJc w:val="left"/>
      <w:pPr>
        <w:ind w:left="5775" w:hanging="360"/>
      </w:pPr>
    </w:lvl>
    <w:lvl w:ilvl="8" w:tplc="040C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7" w15:restartNumberingAfterBreak="0">
    <w:nsid w:val="47EB3A95"/>
    <w:multiLevelType w:val="multilevel"/>
    <w:tmpl w:val="3FFA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687F54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2857A40"/>
    <w:multiLevelType w:val="multilevel"/>
    <w:tmpl w:val="F40AA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9C22672"/>
    <w:multiLevelType w:val="multilevel"/>
    <w:tmpl w:val="20CC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C93AD2"/>
    <w:multiLevelType w:val="multilevel"/>
    <w:tmpl w:val="9AF8C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632C7F"/>
    <w:multiLevelType w:val="multilevel"/>
    <w:tmpl w:val="8226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CC084F"/>
    <w:multiLevelType w:val="multilevel"/>
    <w:tmpl w:val="F40AA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F347948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05655B8"/>
    <w:multiLevelType w:val="hybridMultilevel"/>
    <w:tmpl w:val="8FA06306"/>
    <w:lvl w:ilvl="0" w:tplc="040C000F">
      <w:start w:val="1"/>
      <w:numFmt w:val="decimal"/>
      <w:lvlText w:val="%1."/>
      <w:lvlJc w:val="left"/>
      <w:pPr>
        <w:ind w:left="735" w:hanging="360"/>
      </w:pPr>
    </w:lvl>
    <w:lvl w:ilvl="1" w:tplc="040C0019" w:tentative="1">
      <w:start w:val="1"/>
      <w:numFmt w:val="lowerLetter"/>
      <w:lvlText w:val="%2."/>
      <w:lvlJc w:val="left"/>
      <w:pPr>
        <w:ind w:left="1455" w:hanging="360"/>
      </w:pPr>
    </w:lvl>
    <w:lvl w:ilvl="2" w:tplc="040C001B" w:tentative="1">
      <w:start w:val="1"/>
      <w:numFmt w:val="lowerRoman"/>
      <w:lvlText w:val="%3."/>
      <w:lvlJc w:val="right"/>
      <w:pPr>
        <w:ind w:left="2175" w:hanging="180"/>
      </w:pPr>
    </w:lvl>
    <w:lvl w:ilvl="3" w:tplc="040C000F" w:tentative="1">
      <w:start w:val="1"/>
      <w:numFmt w:val="decimal"/>
      <w:lvlText w:val="%4."/>
      <w:lvlJc w:val="left"/>
      <w:pPr>
        <w:ind w:left="2895" w:hanging="360"/>
      </w:pPr>
    </w:lvl>
    <w:lvl w:ilvl="4" w:tplc="040C0019" w:tentative="1">
      <w:start w:val="1"/>
      <w:numFmt w:val="lowerLetter"/>
      <w:lvlText w:val="%5."/>
      <w:lvlJc w:val="left"/>
      <w:pPr>
        <w:ind w:left="3615" w:hanging="360"/>
      </w:pPr>
    </w:lvl>
    <w:lvl w:ilvl="5" w:tplc="040C001B" w:tentative="1">
      <w:start w:val="1"/>
      <w:numFmt w:val="lowerRoman"/>
      <w:lvlText w:val="%6."/>
      <w:lvlJc w:val="right"/>
      <w:pPr>
        <w:ind w:left="4335" w:hanging="180"/>
      </w:pPr>
    </w:lvl>
    <w:lvl w:ilvl="6" w:tplc="040C000F" w:tentative="1">
      <w:start w:val="1"/>
      <w:numFmt w:val="decimal"/>
      <w:lvlText w:val="%7."/>
      <w:lvlJc w:val="left"/>
      <w:pPr>
        <w:ind w:left="5055" w:hanging="360"/>
      </w:pPr>
    </w:lvl>
    <w:lvl w:ilvl="7" w:tplc="040C0019" w:tentative="1">
      <w:start w:val="1"/>
      <w:numFmt w:val="lowerLetter"/>
      <w:lvlText w:val="%8."/>
      <w:lvlJc w:val="left"/>
      <w:pPr>
        <w:ind w:left="5775" w:hanging="360"/>
      </w:pPr>
    </w:lvl>
    <w:lvl w:ilvl="8" w:tplc="040C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6" w15:restartNumberingAfterBreak="0">
    <w:nsid w:val="7AEE40EF"/>
    <w:multiLevelType w:val="hybridMultilevel"/>
    <w:tmpl w:val="F17E00D8"/>
    <w:lvl w:ilvl="0" w:tplc="24CABE66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95" w:hanging="360"/>
      </w:pPr>
    </w:lvl>
    <w:lvl w:ilvl="2" w:tplc="040C001B" w:tentative="1">
      <w:start w:val="1"/>
      <w:numFmt w:val="lowerRoman"/>
      <w:lvlText w:val="%3."/>
      <w:lvlJc w:val="right"/>
      <w:pPr>
        <w:ind w:left="1815" w:hanging="180"/>
      </w:pPr>
    </w:lvl>
    <w:lvl w:ilvl="3" w:tplc="040C000F" w:tentative="1">
      <w:start w:val="1"/>
      <w:numFmt w:val="decimal"/>
      <w:lvlText w:val="%4."/>
      <w:lvlJc w:val="left"/>
      <w:pPr>
        <w:ind w:left="2535" w:hanging="360"/>
      </w:pPr>
    </w:lvl>
    <w:lvl w:ilvl="4" w:tplc="040C0019" w:tentative="1">
      <w:start w:val="1"/>
      <w:numFmt w:val="lowerLetter"/>
      <w:lvlText w:val="%5."/>
      <w:lvlJc w:val="left"/>
      <w:pPr>
        <w:ind w:left="3255" w:hanging="360"/>
      </w:pPr>
    </w:lvl>
    <w:lvl w:ilvl="5" w:tplc="040C001B" w:tentative="1">
      <w:start w:val="1"/>
      <w:numFmt w:val="lowerRoman"/>
      <w:lvlText w:val="%6."/>
      <w:lvlJc w:val="right"/>
      <w:pPr>
        <w:ind w:left="3975" w:hanging="180"/>
      </w:pPr>
    </w:lvl>
    <w:lvl w:ilvl="6" w:tplc="040C000F" w:tentative="1">
      <w:start w:val="1"/>
      <w:numFmt w:val="decimal"/>
      <w:lvlText w:val="%7."/>
      <w:lvlJc w:val="left"/>
      <w:pPr>
        <w:ind w:left="4695" w:hanging="360"/>
      </w:pPr>
    </w:lvl>
    <w:lvl w:ilvl="7" w:tplc="040C0019" w:tentative="1">
      <w:start w:val="1"/>
      <w:numFmt w:val="lowerLetter"/>
      <w:lvlText w:val="%8."/>
      <w:lvlJc w:val="left"/>
      <w:pPr>
        <w:ind w:left="5415" w:hanging="360"/>
      </w:pPr>
    </w:lvl>
    <w:lvl w:ilvl="8" w:tplc="040C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37" w15:restartNumberingAfterBreak="0">
    <w:nsid w:val="7D783CAC"/>
    <w:multiLevelType w:val="multilevel"/>
    <w:tmpl w:val="F40AA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19145933">
    <w:abstractNumId w:val="10"/>
  </w:num>
  <w:num w:numId="2" w16cid:durableId="41946634">
    <w:abstractNumId w:val="0"/>
  </w:num>
  <w:num w:numId="3" w16cid:durableId="1858764164">
    <w:abstractNumId w:val="30"/>
  </w:num>
  <w:num w:numId="4" w16cid:durableId="1491630743">
    <w:abstractNumId w:val="26"/>
  </w:num>
  <w:num w:numId="5" w16cid:durableId="1795057407">
    <w:abstractNumId w:val="36"/>
  </w:num>
  <w:num w:numId="6" w16cid:durableId="276648301">
    <w:abstractNumId w:val="1"/>
  </w:num>
  <w:num w:numId="7" w16cid:durableId="305816258">
    <w:abstractNumId w:val="37"/>
  </w:num>
  <w:num w:numId="8" w16cid:durableId="1488473177">
    <w:abstractNumId w:val="25"/>
  </w:num>
  <w:num w:numId="9" w16cid:durableId="1054426">
    <w:abstractNumId w:val="34"/>
  </w:num>
  <w:num w:numId="10" w16cid:durableId="1498185464">
    <w:abstractNumId w:val="28"/>
  </w:num>
  <w:num w:numId="11" w16cid:durableId="467480449">
    <w:abstractNumId w:val="13"/>
  </w:num>
  <w:num w:numId="12" w16cid:durableId="1283221840">
    <w:abstractNumId w:val="33"/>
  </w:num>
  <w:num w:numId="13" w16cid:durableId="2088267114">
    <w:abstractNumId w:val="29"/>
  </w:num>
  <w:num w:numId="14" w16cid:durableId="1921406131">
    <w:abstractNumId w:val="9"/>
  </w:num>
  <w:num w:numId="15" w16cid:durableId="375081194">
    <w:abstractNumId w:val="35"/>
  </w:num>
  <w:num w:numId="16" w16cid:durableId="1279919936">
    <w:abstractNumId w:val="3"/>
  </w:num>
  <w:num w:numId="17" w16cid:durableId="897786532">
    <w:abstractNumId w:val="17"/>
  </w:num>
  <w:num w:numId="18" w16cid:durableId="1425875633">
    <w:abstractNumId w:val="11"/>
  </w:num>
  <w:num w:numId="19" w16cid:durableId="231548096">
    <w:abstractNumId w:val="6"/>
  </w:num>
  <w:num w:numId="20" w16cid:durableId="519244738">
    <w:abstractNumId w:val="12"/>
  </w:num>
  <w:num w:numId="21" w16cid:durableId="352726949">
    <w:abstractNumId w:val="18"/>
  </w:num>
  <w:num w:numId="22" w16cid:durableId="1035887295">
    <w:abstractNumId w:val="5"/>
  </w:num>
  <w:num w:numId="23" w16cid:durableId="1120149022">
    <w:abstractNumId w:val="8"/>
  </w:num>
  <w:num w:numId="24" w16cid:durableId="1186990473">
    <w:abstractNumId w:val="14"/>
  </w:num>
  <w:num w:numId="25" w16cid:durableId="1385179682">
    <w:abstractNumId w:val="31"/>
  </w:num>
  <w:num w:numId="26" w16cid:durableId="1905753518">
    <w:abstractNumId w:val="22"/>
  </w:num>
  <w:num w:numId="27" w16cid:durableId="1996181801">
    <w:abstractNumId w:val="24"/>
  </w:num>
  <w:num w:numId="28" w16cid:durableId="754284166">
    <w:abstractNumId w:val="27"/>
  </w:num>
  <w:num w:numId="29" w16cid:durableId="1798448124">
    <w:abstractNumId w:val="21"/>
  </w:num>
  <w:num w:numId="30" w16cid:durableId="948199605">
    <w:abstractNumId w:val="20"/>
  </w:num>
  <w:num w:numId="31" w16cid:durableId="348727600">
    <w:abstractNumId w:val="23"/>
  </w:num>
  <w:num w:numId="32" w16cid:durableId="55864264">
    <w:abstractNumId w:val="15"/>
  </w:num>
  <w:num w:numId="33" w16cid:durableId="958146949">
    <w:abstractNumId w:val="7"/>
  </w:num>
  <w:num w:numId="34" w16cid:durableId="1669476995">
    <w:abstractNumId w:val="4"/>
  </w:num>
  <w:num w:numId="35" w16cid:durableId="1904871461">
    <w:abstractNumId w:val="19"/>
  </w:num>
  <w:num w:numId="36" w16cid:durableId="2114549691">
    <w:abstractNumId w:val="2"/>
  </w:num>
  <w:num w:numId="37" w16cid:durableId="1774939912">
    <w:abstractNumId w:val="16"/>
  </w:num>
  <w:num w:numId="38" w16cid:durableId="98863126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019"/>
    <w:rsid w:val="00003337"/>
    <w:rsid w:val="000074F2"/>
    <w:rsid w:val="000144C2"/>
    <w:rsid w:val="000328A4"/>
    <w:rsid w:val="00037CA5"/>
    <w:rsid w:val="00052625"/>
    <w:rsid w:val="00053882"/>
    <w:rsid w:val="00056380"/>
    <w:rsid w:val="00060922"/>
    <w:rsid w:val="00060FE8"/>
    <w:rsid w:val="00080369"/>
    <w:rsid w:val="00082250"/>
    <w:rsid w:val="0008539C"/>
    <w:rsid w:val="00085B31"/>
    <w:rsid w:val="00087677"/>
    <w:rsid w:val="000943EA"/>
    <w:rsid w:val="000975AD"/>
    <w:rsid w:val="00097B64"/>
    <w:rsid w:val="000A06A1"/>
    <w:rsid w:val="000A0DED"/>
    <w:rsid w:val="000A4637"/>
    <w:rsid w:val="000A78A6"/>
    <w:rsid w:val="000B3868"/>
    <w:rsid w:val="000B7BB9"/>
    <w:rsid w:val="000C0C56"/>
    <w:rsid w:val="000C65C2"/>
    <w:rsid w:val="000D06EB"/>
    <w:rsid w:val="000D2E0B"/>
    <w:rsid w:val="000D719D"/>
    <w:rsid w:val="000F3981"/>
    <w:rsid w:val="00105A78"/>
    <w:rsid w:val="00110747"/>
    <w:rsid w:val="001238A9"/>
    <w:rsid w:val="001367A1"/>
    <w:rsid w:val="00141E0B"/>
    <w:rsid w:val="00145CDF"/>
    <w:rsid w:val="00147278"/>
    <w:rsid w:val="00160BA0"/>
    <w:rsid w:val="001624A1"/>
    <w:rsid w:val="00173DDF"/>
    <w:rsid w:val="00195991"/>
    <w:rsid w:val="00196839"/>
    <w:rsid w:val="00197154"/>
    <w:rsid w:val="001A1B0F"/>
    <w:rsid w:val="001B557E"/>
    <w:rsid w:val="001C3750"/>
    <w:rsid w:val="001D333E"/>
    <w:rsid w:val="001D6100"/>
    <w:rsid w:val="001F0719"/>
    <w:rsid w:val="001F4D45"/>
    <w:rsid w:val="001F70E8"/>
    <w:rsid w:val="001F7410"/>
    <w:rsid w:val="001F7E5A"/>
    <w:rsid w:val="00215D82"/>
    <w:rsid w:val="00216DC3"/>
    <w:rsid w:val="002241FA"/>
    <w:rsid w:val="00227F46"/>
    <w:rsid w:val="00234F18"/>
    <w:rsid w:val="00235CED"/>
    <w:rsid w:val="002421BC"/>
    <w:rsid w:val="002466F5"/>
    <w:rsid w:val="0024674C"/>
    <w:rsid w:val="0024712D"/>
    <w:rsid w:val="00252B5B"/>
    <w:rsid w:val="00254883"/>
    <w:rsid w:val="00257F15"/>
    <w:rsid w:val="00260CDA"/>
    <w:rsid w:val="00264020"/>
    <w:rsid w:val="00266EB1"/>
    <w:rsid w:val="0026762F"/>
    <w:rsid w:val="00285D45"/>
    <w:rsid w:val="002872D4"/>
    <w:rsid w:val="0029255E"/>
    <w:rsid w:val="00292763"/>
    <w:rsid w:val="002932D4"/>
    <w:rsid w:val="00297428"/>
    <w:rsid w:val="002A0078"/>
    <w:rsid w:val="002D51DF"/>
    <w:rsid w:val="002F2DFD"/>
    <w:rsid w:val="002F3974"/>
    <w:rsid w:val="002F66CC"/>
    <w:rsid w:val="003010D2"/>
    <w:rsid w:val="00303AEF"/>
    <w:rsid w:val="00343A06"/>
    <w:rsid w:val="00355B86"/>
    <w:rsid w:val="0037144C"/>
    <w:rsid w:val="0037442A"/>
    <w:rsid w:val="003746D2"/>
    <w:rsid w:val="00380DDD"/>
    <w:rsid w:val="003924B1"/>
    <w:rsid w:val="003A0B66"/>
    <w:rsid w:val="003A3738"/>
    <w:rsid w:val="003B6242"/>
    <w:rsid w:val="003D7A2D"/>
    <w:rsid w:val="003E115A"/>
    <w:rsid w:val="003F7B71"/>
    <w:rsid w:val="00400EE5"/>
    <w:rsid w:val="004121B6"/>
    <w:rsid w:val="00413E93"/>
    <w:rsid w:val="00414D6A"/>
    <w:rsid w:val="00416701"/>
    <w:rsid w:val="00422B3E"/>
    <w:rsid w:val="00424887"/>
    <w:rsid w:val="0044226E"/>
    <w:rsid w:val="00442413"/>
    <w:rsid w:val="004460B5"/>
    <w:rsid w:val="00446543"/>
    <w:rsid w:val="004565BD"/>
    <w:rsid w:val="00457CA6"/>
    <w:rsid w:val="0047561A"/>
    <w:rsid w:val="00484589"/>
    <w:rsid w:val="00492BA2"/>
    <w:rsid w:val="00497892"/>
    <w:rsid w:val="004A11D9"/>
    <w:rsid w:val="004A14D7"/>
    <w:rsid w:val="004A330F"/>
    <w:rsid w:val="004B1CE7"/>
    <w:rsid w:val="004B1F38"/>
    <w:rsid w:val="004B76EF"/>
    <w:rsid w:val="004C0ECD"/>
    <w:rsid w:val="004C2BC9"/>
    <w:rsid w:val="004D0244"/>
    <w:rsid w:val="004D2785"/>
    <w:rsid w:val="004E2B50"/>
    <w:rsid w:val="004E4E8E"/>
    <w:rsid w:val="004E6DD6"/>
    <w:rsid w:val="004F0666"/>
    <w:rsid w:val="004F49D8"/>
    <w:rsid w:val="004F6412"/>
    <w:rsid w:val="004F6C87"/>
    <w:rsid w:val="00505B99"/>
    <w:rsid w:val="00506CE1"/>
    <w:rsid w:val="005122D9"/>
    <w:rsid w:val="00513C62"/>
    <w:rsid w:val="00525303"/>
    <w:rsid w:val="00526680"/>
    <w:rsid w:val="00541560"/>
    <w:rsid w:val="00567B25"/>
    <w:rsid w:val="00567C8C"/>
    <w:rsid w:val="00576571"/>
    <w:rsid w:val="00594B05"/>
    <w:rsid w:val="00594F0E"/>
    <w:rsid w:val="00597681"/>
    <w:rsid w:val="005A182D"/>
    <w:rsid w:val="005A57C7"/>
    <w:rsid w:val="005A7A4F"/>
    <w:rsid w:val="005C35F4"/>
    <w:rsid w:val="005C38FE"/>
    <w:rsid w:val="005C684A"/>
    <w:rsid w:val="005D14FC"/>
    <w:rsid w:val="005E152A"/>
    <w:rsid w:val="005E752E"/>
    <w:rsid w:val="005F3AB0"/>
    <w:rsid w:val="0060774D"/>
    <w:rsid w:val="006108D8"/>
    <w:rsid w:val="00615348"/>
    <w:rsid w:val="00616C96"/>
    <w:rsid w:val="00622B1B"/>
    <w:rsid w:val="00633A86"/>
    <w:rsid w:val="00640AC5"/>
    <w:rsid w:val="006424C0"/>
    <w:rsid w:val="00645773"/>
    <w:rsid w:val="00650B11"/>
    <w:rsid w:val="00663830"/>
    <w:rsid w:val="00665417"/>
    <w:rsid w:val="00666BF4"/>
    <w:rsid w:val="00681D9A"/>
    <w:rsid w:val="00692B40"/>
    <w:rsid w:val="00692BEE"/>
    <w:rsid w:val="00693724"/>
    <w:rsid w:val="00696849"/>
    <w:rsid w:val="006A5C03"/>
    <w:rsid w:val="006A5D7F"/>
    <w:rsid w:val="006A6D66"/>
    <w:rsid w:val="006B498E"/>
    <w:rsid w:val="006B6825"/>
    <w:rsid w:val="006C30F5"/>
    <w:rsid w:val="006C3507"/>
    <w:rsid w:val="006C60E6"/>
    <w:rsid w:val="006C7019"/>
    <w:rsid w:val="006D088C"/>
    <w:rsid w:val="006F4BD3"/>
    <w:rsid w:val="00711065"/>
    <w:rsid w:val="007127AA"/>
    <w:rsid w:val="00721089"/>
    <w:rsid w:val="007246A9"/>
    <w:rsid w:val="007343BB"/>
    <w:rsid w:val="00741387"/>
    <w:rsid w:val="00752BF7"/>
    <w:rsid w:val="007700C3"/>
    <w:rsid w:val="0078163A"/>
    <w:rsid w:val="00783E38"/>
    <w:rsid w:val="00794584"/>
    <w:rsid w:val="00794F01"/>
    <w:rsid w:val="007A66E1"/>
    <w:rsid w:val="007A7D5B"/>
    <w:rsid w:val="007C0DC4"/>
    <w:rsid w:val="007D2AC9"/>
    <w:rsid w:val="007E0595"/>
    <w:rsid w:val="007E0916"/>
    <w:rsid w:val="007E75BF"/>
    <w:rsid w:val="007F3A5F"/>
    <w:rsid w:val="007F60FD"/>
    <w:rsid w:val="008046C5"/>
    <w:rsid w:val="008204B6"/>
    <w:rsid w:val="008226EF"/>
    <w:rsid w:val="00822A5F"/>
    <w:rsid w:val="00827A68"/>
    <w:rsid w:val="00831F6E"/>
    <w:rsid w:val="0084032B"/>
    <w:rsid w:val="0085174C"/>
    <w:rsid w:val="008531B3"/>
    <w:rsid w:val="00857021"/>
    <w:rsid w:val="008576F7"/>
    <w:rsid w:val="008609C8"/>
    <w:rsid w:val="00896FC8"/>
    <w:rsid w:val="008A6E72"/>
    <w:rsid w:val="008B0D43"/>
    <w:rsid w:val="008B2D7D"/>
    <w:rsid w:val="008B55BB"/>
    <w:rsid w:val="008C053E"/>
    <w:rsid w:val="008D5E3D"/>
    <w:rsid w:val="008E1844"/>
    <w:rsid w:val="008E3443"/>
    <w:rsid w:val="008E573F"/>
    <w:rsid w:val="008E57CD"/>
    <w:rsid w:val="008F482E"/>
    <w:rsid w:val="00920C86"/>
    <w:rsid w:val="0092692E"/>
    <w:rsid w:val="009415F4"/>
    <w:rsid w:val="00945B87"/>
    <w:rsid w:val="00946B83"/>
    <w:rsid w:val="009647E0"/>
    <w:rsid w:val="00972434"/>
    <w:rsid w:val="0097477F"/>
    <w:rsid w:val="00976BD2"/>
    <w:rsid w:val="0099064B"/>
    <w:rsid w:val="00994E13"/>
    <w:rsid w:val="00995603"/>
    <w:rsid w:val="009A38E6"/>
    <w:rsid w:val="009B1591"/>
    <w:rsid w:val="009B41BB"/>
    <w:rsid w:val="009B62FE"/>
    <w:rsid w:val="009C108E"/>
    <w:rsid w:val="009C1126"/>
    <w:rsid w:val="009D1A70"/>
    <w:rsid w:val="009E41C2"/>
    <w:rsid w:val="009F0A19"/>
    <w:rsid w:val="009F26CE"/>
    <w:rsid w:val="009F38EC"/>
    <w:rsid w:val="00A05D5E"/>
    <w:rsid w:val="00A0654C"/>
    <w:rsid w:val="00A12506"/>
    <w:rsid w:val="00A220C2"/>
    <w:rsid w:val="00A22B69"/>
    <w:rsid w:val="00A31C45"/>
    <w:rsid w:val="00A320B2"/>
    <w:rsid w:val="00A40063"/>
    <w:rsid w:val="00A40213"/>
    <w:rsid w:val="00A40D62"/>
    <w:rsid w:val="00A6634F"/>
    <w:rsid w:val="00A665BC"/>
    <w:rsid w:val="00A77A6F"/>
    <w:rsid w:val="00A83BA2"/>
    <w:rsid w:val="00A870C2"/>
    <w:rsid w:val="00A9283F"/>
    <w:rsid w:val="00A941F4"/>
    <w:rsid w:val="00A951C7"/>
    <w:rsid w:val="00AA059E"/>
    <w:rsid w:val="00AA2B84"/>
    <w:rsid w:val="00AA69D0"/>
    <w:rsid w:val="00AC3228"/>
    <w:rsid w:val="00AD1D41"/>
    <w:rsid w:val="00AD760D"/>
    <w:rsid w:val="00B1646D"/>
    <w:rsid w:val="00B16EDB"/>
    <w:rsid w:val="00B203E4"/>
    <w:rsid w:val="00B31D71"/>
    <w:rsid w:val="00B3516C"/>
    <w:rsid w:val="00B479D3"/>
    <w:rsid w:val="00B61C00"/>
    <w:rsid w:val="00B74F01"/>
    <w:rsid w:val="00B77F95"/>
    <w:rsid w:val="00B87435"/>
    <w:rsid w:val="00B878D9"/>
    <w:rsid w:val="00B92E88"/>
    <w:rsid w:val="00B93BF0"/>
    <w:rsid w:val="00B943F9"/>
    <w:rsid w:val="00BA5FF0"/>
    <w:rsid w:val="00BA6C80"/>
    <w:rsid w:val="00BB1A78"/>
    <w:rsid w:val="00BC268E"/>
    <w:rsid w:val="00BC7DCE"/>
    <w:rsid w:val="00BD0AF4"/>
    <w:rsid w:val="00BD5E90"/>
    <w:rsid w:val="00BE0DD3"/>
    <w:rsid w:val="00BE33C9"/>
    <w:rsid w:val="00BE5602"/>
    <w:rsid w:val="00BE764F"/>
    <w:rsid w:val="00BF0358"/>
    <w:rsid w:val="00BF1870"/>
    <w:rsid w:val="00BF5444"/>
    <w:rsid w:val="00C02739"/>
    <w:rsid w:val="00C03328"/>
    <w:rsid w:val="00C051E7"/>
    <w:rsid w:val="00C07DC5"/>
    <w:rsid w:val="00C2411D"/>
    <w:rsid w:val="00C27CAD"/>
    <w:rsid w:val="00C34AF0"/>
    <w:rsid w:val="00C34BBF"/>
    <w:rsid w:val="00C408B9"/>
    <w:rsid w:val="00C411FE"/>
    <w:rsid w:val="00C4659A"/>
    <w:rsid w:val="00C5195D"/>
    <w:rsid w:val="00C60897"/>
    <w:rsid w:val="00C6279E"/>
    <w:rsid w:val="00C757E4"/>
    <w:rsid w:val="00C76822"/>
    <w:rsid w:val="00C94903"/>
    <w:rsid w:val="00C94B8D"/>
    <w:rsid w:val="00C962C9"/>
    <w:rsid w:val="00CA4FF6"/>
    <w:rsid w:val="00CA518E"/>
    <w:rsid w:val="00CB2D02"/>
    <w:rsid w:val="00CB4740"/>
    <w:rsid w:val="00CB7459"/>
    <w:rsid w:val="00CC28A3"/>
    <w:rsid w:val="00CC76A2"/>
    <w:rsid w:val="00CD05DA"/>
    <w:rsid w:val="00CD4C9D"/>
    <w:rsid w:val="00CD6F89"/>
    <w:rsid w:val="00CE0694"/>
    <w:rsid w:val="00CE2B64"/>
    <w:rsid w:val="00CE79FB"/>
    <w:rsid w:val="00D12407"/>
    <w:rsid w:val="00D31E6C"/>
    <w:rsid w:val="00D32761"/>
    <w:rsid w:val="00D40645"/>
    <w:rsid w:val="00D55632"/>
    <w:rsid w:val="00D60FC6"/>
    <w:rsid w:val="00D62E75"/>
    <w:rsid w:val="00D72150"/>
    <w:rsid w:val="00D75E21"/>
    <w:rsid w:val="00D8090B"/>
    <w:rsid w:val="00D80F67"/>
    <w:rsid w:val="00D831CA"/>
    <w:rsid w:val="00D9261A"/>
    <w:rsid w:val="00D92683"/>
    <w:rsid w:val="00D96065"/>
    <w:rsid w:val="00DB2615"/>
    <w:rsid w:val="00DB709E"/>
    <w:rsid w:val="00DC413B"/>
    <w:rsid w:val="00DC59CF"/>
    <w:rsid w:val="00DE02EC"/>
    <w:rsid w:val="00DE4684"/>
    <w:rsid w:val="00DE4C49"/>
    <w:rsid w:val="00DE638A"/>
    <w:rsid w:val="00DF2D08"/>
    <w:rsid w:val="00DF4B6A"/>
    <w:rsid w:val="00E00E97"/>
    <w:rsid w:val="00E07642"/>
    <w:rsid w:val="00E10428"/>
    <w:rsid w:val="00E22DEA"/>
    <w:rsid w:val="00E236F1"/>
    <w:rsid w:val="00E3165F"/>
    <w:rsid w:val="00E31787"/>
    <w:rsid w:val="00E31A2A"/>
    <w:rsid w:val="00E31D48"/>
    <w:rsid w:val="00E42D9C"/>
    <w:rsid w:val="00E57E86"/>
    <w:rsid w:val="00E719B2"/>
    <w:rsid w:val="00E75770"/>
    <w:rsid w:val="00E82A80"/>
    <w:rsid w:val="00E872FA"/>
    <w:rsid w:val="00E92734"/>
    <w:rsid w:val="00E974F7"/>
    <w:rsid w:val="00EA4780"/>
    <w:rsid w:val="00EB5752"/>
    <w:rsid w:val="00EB6985"/>
    <w:rsid w:val="00EC0EE8"/>
    <w:rsid w:val="00ED62C3"/>
    <w:rsid w:val="00EE274D"/>
    <w:rsid w:val="00EE5BCE"/>
    <w:rsid w:val="00F101E5"/>
    <w:rsid w:val="00F1130A"/>
    <w:rsid w:val="00F27CF2"/>
    <w:rsid w:val="00F3032E"/>
    <w:rsid w:val="00F335D4"/>
    <w:rsid w:val="00F34E58"/>
    <w:rsid w:val="00F410FC"/>
    <w:rsid w:val="00F444C7"/>
    <w:rsid w:val="00F678B6"/>
    <w:rsid w:val="00F8488A"/>
    <w:rsid w:val="00F92871"/>
    <w:rsid w:val="00F97FD6"/>
    <w:rsid w:val="00FA08D8"/>
    <w:rsid w:val="00FB2D6E"/>
    <w:rsid w:val="00FC7870"/>
    <w:rsid w:val="00FD55E8"/>
    <w:rsid w:val="00FD59F4"/>
    <w:rsid w:val="00FD7C22"/>
    <w:rsid w:val="00FD7CA0"/>
    <w:rsid w:val="00FE09F4"/>
    <w:rsid w:val="00FE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B3D0F0"/>
  <w15:chartTrackingRefBased/>
  <w15:docId w15:val="{32065992-2D23-433C-8A1C-3C0357258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019"/>
    <w:pPr>
      <w:spacing w:after="160" w:line="278" w:lineRule="auto"/>
    </w:pPr>
    <w:rPr>
      <w:kern w:val="2"/>
      <w14:ligatures w14:val="standardContextual"/>
    </w:rPr>
  </w:style>
  <w:style w:type="paragraph" w:styleId="Titre1">
    <w:name w:val="heading 1"/>
    <w:basedOn w:val="Normal"/>
    <w:next w:val="Normal"/>
    <w:link w:val="Titre1Car"/>
    <w:uiPriority w:val="2"/>
    <w:qFormat/>
    <w:rsid w:val="008D5E3D"/>
    <w:pPr>
      <w:spacing w:before="90" w:after="360" w:line="240" w:lineRule="auto"/>
      <w:ind w:left="11" w:right="-11"/>
      <w:outlineLvl w:val="0"/>
    </w:pPr>
    <w:rPr>
      <w:rFonts w:asciiTheme="majorHAnsi" w:hAnsiTheme="majorHAnsi"/>
      <w:caps/>
      <w:color w:val="4354A2" w:themeColor="accent1"/>
      <w:sz w:val="56"/>
      <w:szCs w:val="28"/>
    </w:rPr>
  </w:style>
  <w:style w:type="paragraph" w:styleId="Titre2">
    <w:name w:val="heading 2"/>
    <w:aliases w:val="Index"/>
    <w:basedOn w:val="Normal"/>
    <w:next w:val="Normal"/>
    <w:link w:val="Titre2Car"/>
    <w:uiPriority w:val="1"/>
    <w:qFormat/>
    <w:rsid w:val="000D719D"/>
    <w:pPr>
      <w:ind w:left="15"/>
      <w:jc w:val="both"/>
      <w:textAlignment w:val="baseline"/>
      <w:outlineLvl w:val="1"/>
    </w:pPr>
    <w:rPr>
      <w:rFonts w:ascii="Franklin Gothic Book" w:eastAsia="Franklin Gothic Book" w:hAnsi="Franklin Gothic Book" w:cs="Segoe UI"/>
      <w:color w:val="4354A2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2"/>
    <w:semiHidden/>
    <w:rsid w:val="006B498E"/>
    <w:pPr>
      <w:spacing w:before="23"/>
      <w:jc w:val="center"/>
      <w:outlineLvl w:val="2"/>
    </w:pPr>
    <w:rPr>
      <w:rFonts w:ascii="Gill Sans MT" w:hAnsi="Gill Sans MT"/>
      <w:b/>
      <w:color w:val="4354A2" w:themeColor="accent1"/>
      <w:spacing w:val="4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816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credugraphisme">
    <w:name w:val="Ancre du graphisme"/>
    <w:basedOn w:val="Normal"/>
    <w:uiPriority w:val="10"/>
    <w:semiHidden/>
    <w:rsid w:val="0078163A"/>
    <w:rPr>
      <w:sz w:val="10"/>
    </w:rPr>
  </w:style>
  <w:style w:type="paragraph" w:styleId="Listepuces">
    <w:name w:val="List Bullet"/>
    <w:basedOn w:val="Normal"/>
    <w:uiPriority w:val="99"/>
    <w:rsid w:val="008D5E3D"/>
    <w:pPr>
      <w:numPr>
        <w:numId w:val="2"/>
      </w:numPr>
      <w:ind w:left="697" w:hanging="357"/>
      <w:contextualSpacing/>
    </w:pPr>
  </w:style>
  <w:style w:type="paragraph" w:customStyle="1" w:styleId="Corpsdetexte1">
    <w:name w:val="Corps de texte1"/>
    <w:basedOn w:val="Corpsdetexte"/>
    <w:link w:val="CaractreCorpsdetexte"/>
    <w:uiPriority w:val="7"/>
    <w:semiHidden/>
    <w:rsid w:val="007D2AC9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4354A2" w:themeColor="accent1"/>
      <w:szCs w:val="22"/>
      <w:lang w:bidi="en-US"/>
    </w:rPr>
  </w:style>
  <w:style w:type="character" w:customStyle="1" w:styleId="CaractreCorpsdetexte">
    <w:name w:val="Caractère Corps de texte"/>
    <w:basedOn w:val="CorpsdetexteCar"/>
    <w:link w:val="Corpsdetexte1"/>
    <w:uiPriority w:val="7"/>
    <w:semiHidden/>
    <w:rsid w:val="00946B83"/>
    <w:rPr>
      <w:rFonts w:eastAsia="Franklin Gothic Book" w:cs="Franklin Gothic Book"/>
      <w:color w:val="4354A2" w:themeColor="accent1"/>
      <w:sz w:val="20"/>
      <w:szCs w:val="22"/>
      <w:lang w:bidi="en-US"/>
    </w:rPr>
  </w:style>
  <w:style w:type="paragraph" w:styleId="Corpsdetexte">
    <w:name w:val="Body Text"/>
    <w:basedOn w:val="Normal"/>
    <w:link w:val="CorpsdetexteCar"/>
    <w:uiPriority w:val="99"/>
    <w:semiHidden/>
    <w:rsid w:val="00A40213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8E1844"/>
  </w:style>
  <w:style w:type="paragraph" w:customStyle="1" w:styleId="Sous-titre1">
    <w:name w:val="Sous-titre1"/>
    <w:basedOn w:val="Normal"/>
    <w:link w:val="Sous-ttesChar"/>
    <w:uiPriority w:val="3"/>
    <w:qFormat/>
    <w:rsid w:val="005C684A"/>
    <w:pPr>
      <w:widowControl w:val="0"/>
      <w:autoSpaceDE w:val="0"/>
      <w:autoSpaceDN w:val="0"/>
      <w:spacing w:before="120" w:line="360" w:lineRule="auto"/>
      <w:ind w:left="14"/>
    </w:pPr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character" w:customStyle="1" w:styleId="Sous-ttesChar">
    <w:name w:val="Sous-têtes Char"/>
    <w:basedOn w:val="Policepardfaut"/>
    <w:link w:val="Sous-titre1"/>
    <w:uiPriority w:val="3"/>
    <w:rsid w:val="00946B83"/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paragraph" w:customStyle="1" w:styleId="En-ttedetableau">
    <w:name w:val="En-tête de tableau"/>
    <w:basedOn w:val="Normal"/>
    <w:link w:val="Caractreden-ttedetableau"/>
    <w:uiPriority w:val="8"/>
    <w:qFormat/>
    <w:rsid w:val="00E872FA"/>
    <w:pPr>
      <w:widowControl w:val="0"/>
      <w:autoSpaceDE w:val="0"/>
      <w:autoSpaceDN w:val="0"/>
      <w:spacing w:before="20" w:line="254" w:lineRule="auto"/>
      <w:jc w:val="center"/>
    </w:pPr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character" w:customStyle="1" w:styleId="Caractreden-ttedetableau">
    <w:name w:val="Caractère d’en-tête de tableau"/>
    <w:basedOn w:val="Policepardfaut"/>
    <w:link w:val="En-ttedetableau"/>
    <w:uiPriority w:val="8"/>
    <w:rsid w:val="00E872FA"/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paragraph" w:customStyle="1" w:styleId="Informationssurlimage">
    <w:name w:val="Informations sur l’image"/>
    <w:basedOn w:val="Normal"/>
    <w:uiPriority w:val="8"/>
    <w:rsid w:val="00BC268E"/>
    <w:rPr>
      <w:rFonts w:ascii="Franklin Gothic Book" w:hAnsi="Franklin Gothic Book"/>
      <w:bCs/>
      <w:color w:val="4354A2" w:themeColor="accent1"/>
      <w:sz w:val="22"/>
    </w:rPr>
  </w:style>
  <w:style w:type="character" w:customStyle="1" w:styleId="Titre1Car">
    <w:name w:val="Titre 1 Car"/>
    <w:basedOn w:val="Policepardfaut"/>
    <w:link w:val="Titre1"/>
    <w:uiPriority w:val="2"/>
    <w:rsid w:val="00946B83"/>
    <w:rPr>
      <w:rFonts w:asciiTheme="majorHAnsi" w:hAnsiTheme="majorHAnsi"/>
      <w:caps/>
      <w:color w:val="4354A2" w:themeColor="accent1"/>
      <w:sz w:val="56"/>
      <w:szCs w:val="28"/>
    </w:rPr>
  </w:style>
  <w:style w:type="character" w:customStyle="1" w:styleId="Titre2Car">
    <w:name w:val="Titre 2 Car"/>
    <w:aliases w:val="Index Car"/>
    <w:basedOn w:val="Policepardfaut"/>
    <w:link w:val="Titre2"/>
    <w:uiPriority w:val="1"/>
    <w:rsid w:val="00E07642"/>
    <w:rPr>
      <w:rFonts w:ascii="Franklin Gothic Book" w:eastAsia="Franklin Gothic Book" w:hAnsi="Franklin Gothic Book" w:cs="Segoe UI"/>
      <w:color w:val="4354A2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2"/>
    <w:semiHidden/>
    <w:rsid w:val="00946B83"/>
    <w:rPr>
      <w:rFonts w:ascii="Gill Sans MT" w:hAnsi="Gill Sans MT"/>
      <w:b/>
      <w:color w:val="4354A2" w:themeColor="accent1"/>
      <w:spacing w:val="40"/>
      <w:sz w:val="20"/>
    </w:rPr>
  </w:style>
  <w:style w:type="character" w:styleId="Textedelespacerserv">
    <w:name w:val="Placeholder Text"/>
    <w:basedOn w:val="Policepardfaut"/>
    <w:uiPriority w:val="99"/>
    <w:semiHidden/>
    <w:rsid w:val="008E1844"/>
    <w:rPr>
      <w:color w:val="808080"/>
    </w:rPr>
  </w:style>
  <w:style w:type="paragraph" w:styleId="Pieddepage">
    <w:name w:val="footer"/>
    <w:basedOn w:val="Normal"/>
    <w:link w:val="PieddepageCar"/>
    <w:uiPriority w:val="99"/>
    <w:rsid w:val="001D6100"/>
    <w:pPr>
      <w:tabs>
        <w:tab w:val="center" w:pos="4677"/>
        <w:tab w:val="right" w:pos="9355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D6100"/>
  </w:style>
  <w:style w:type="paragraph" w:styleId="NormalWeb">
    <w:name w:val="Normal (Web)"/>
    <w:basedOn w:val="Normal"/>
    <w:uiPriority w:val="99"/>
    <w:semiHidden/>
    <w:rsid w:val="003E115A"/>
    <w:rPr>
      <w:rFonts w:ascii="Times New Roman" w:hAnsi="Times New Roman" w:cs="Times New Roman"/>
    </w:rPr>
  </w:style>
  <w:style w:type="paragraph" w:styleId="Lgende">
    <w:name w:val="caption"/>
    <w:basedOn w:val="Normal"/>
    <w:next w:val="Normal"/>
    <w:uiPriority w:val="35"/>
    <w:semiHidden/>
    <w:qFormat/>
    <w:rsid w:val="00D62E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semiHidden/>
    <w:qFormat/>
    <w:rsid w:val="00D60FC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A059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A059E"/>
    <w:rPr>
      <w:rFonts w:ascii="Times New Roman" w:hAnsi="Times New Roman" w:cs="Times New Roman"/>
      <w:sz w:val="18"/>
      <w:szCs w:val="18"/>
    </w:rPr>
  </w:style>
  <w:style w:type="paragraph" w:styleId="Titre0">
    <w:name w:val="Title"/>
    <w:basedOn w:val="Normal"/>
    <w:next w:val="Normal"/>
    <w:link w:val="TitreCar"/>
    <w:qFormat/>
    <w:rsid w:val="007246A9"/>
    <w:pPr>
      <w:spacing w:line="240" w:lineRule="auto"/>
      <w:contextualSpacing/>
    </w:pPr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character" w:customStyle="1" w:styleId="TitreCar">
    <w:name w:val="Titre Car"/>
    <w:basedOn w:val="Policepardfaut"/>
    <w:link w:val="Titre0"/>
    <w:rsid w:val="00946B83"/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paragraph" w:customStyle="1" w:styleId="Informationsdecouverture">
    <w:name w:val="Informations de couverture"/>
    <w:basedOn w:val="Normal"/>
    <w:uiPriority w:val="1"/>
    <w:qFormat/>
    <w:rsid w:val="007246A9"/>
    <w:pPr>
      <w:spacing w:line="240" w:lineRule="auto"/>
      <w:outlineLvl w:val="1"/>
    </w:pPr>
    <w:rPr>
      <w:rFonts w:asciiTheme="majorHAnsi" w:hAnsiTheme="majorHAnsi"/>
      <w:color w:val="4354A2" w:themeColor="accent1"/>
      <w:spacing w:val="30"/>
    </w:rPr>
  </w:style>
  <w:style w:type="paragraph" w:customStyle="1" w:styleId="Tabledesmatires">
    <w:name w:val="Table des matières"/>
    <w:basedOn w:val="Normal"/>
    <w:uiPriority w:val="9"/>
    <w:qFormat/>
    <w:rsid w:val="008D5E3D"/>
    <w:rPr>
      <w:color w:val="4354A2" w:themeColor="accent1"/>
      <w:sz w:val="32"/>
    </w:rPr>
  </w:style>
  <w:style w:type="paragraph" w:customStyle="1" w:styleId="Donnesdutableau">
    <w:name w:val="Données du tableau"/>
    <w:basedOn w:val="Normal"/>
    <w:uiPriority w:val="9"/>
    <w:qFormat/>
    <w:rsid w:val="00E872FA"/>
    <w:pPr>
      <w:spacing w:line="240" w:lineRule="auto"/>
      <w:jc w:val="center"/>
    </w:pPr>
    <w:rPr>
      <w:color w:val="595959" w:themeColor="text1" w:themeTint="A6"/>
    </w:rPr>
  </w:style>
  <w:style w:type="paragraph" w:customStyle="1" w:styleId="En-ttedetableaugauche">
    <w:name w:val="En-tête de tableau gauche"/>
    <w:basedOn w:val="En-ttedetableau"/>
    <w:uiPriority w:val="9"/>
    <w:qFormat/>
    <w:rsid w:val="00E872FA"/>
    <w:pPr>
      <w:framePr w:hSpace="180" w:wrap="around" w:vAnchor="text" w:hAnchor="margin" w:y="-9"/>
      <w:jc w:val="left"/>
    </w:pPr>
  </w:style>
  <w:style w:type="character" w:styleId="Lienhypertexte">
    <w:name w:val="Hyperlink"/>
    <w:basedOn w:val="Policepardfaut"/>
    <w:uiPriority w:val="99"/>
    <w:rsid w:val="000074F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074F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semiHidden/>
    <w:rsid w:val="00EA47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4780"/>
    <w:rPr>
      <w:kern w:val="2"/>
      <w14:ligatures w14:val="standardContextu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7154"/>
    <w:pPr>
      <w:keepNext/>
      <w:keepLines/>
      <w:spacing w:before="240" w:after="0" w:line="259" w:lineRule="auto"/>
      <w:ind w:left="0" w:right="0"/>
      <w:outlineLvl w:val="9"/>
    </w:pPr>
    <w:rPr>
      <w:rFonts w:eastAsiaTheme="majorEastAsia" w:cstheme="majorBidi"/>
      <w:caps w:val="0"/>
      <w:color w:val="323E79" w:themeColor="accent1" w:themeShade="BF"/>
      <w:kern w:val="0"/>
      <w:sz w:val="32"/>
      <w:szCs w:val="32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rsid w:val="00197154"/>
    <w:pPr>
      <w:spacing w:after="100"/>
      <w:ind w:left="240"/>
    </w:pPr>
  </w:style>
  <w:style w:type="paragraph" w:styleId="TM1">
    <w:name w:val="toc 1"/>
    <w:basedOn w:val="Normal"/>
    <w:next w:val="Normal"/>
    <w:autoRedefine/>
    <w:uiPriority w:val="39"/>
    <w:unhideWhenUsed/>
    <w:rsid w:val="00197154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197154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fr-FR"/>
      <w14:ligatures w14:val="none"/>
    </w:rPr>
  </w:style>
  <w:style w:type="paragraph" w:customStyle="1" w:styleId="TITRE">
    <w:name w:val="TITRE"/>
    <w:basedOn w:val="Sous-titre1"/>
    <w:link w:val="TITRECar0"/>
    <w:qFormat/>
    <w:rsid w:val="00197154"/>
    <w:pPr>
      <w:numPr>
        <w:numId w:val="36"/>
      </w:numPr>
    </w:pPr>
  </w:style>
  <w:style w:type="character" w:customStyle="1" w:styleId="TITRECar0">
    <w:name w:val="TITRE Car"/>
    <w:basedOn w:val="Sous-ttesChar"/>
    <w:link w:val="TITRE"/>
    <w:rsid w:val="00197154"/>
    <w:rPr>
      <w:rFonts w:ascii="Franklin Gothic Demi" w:eastAsia="Franklin Gothic Book" w:hAnsi="Franklin Gothic Demi" w:cs="Franklin Gothic Book"/>
      <w:bCs/>
      <w:color w:val="4354A2" w:themeColor="accent1"/>
      <w:kern w:val="2"/>
      <w:sz w:val="32"/>
      <w:szCs w:val="22"/>
      <w:lang w:bidi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irr\AppData\Roaming\Microsoft\Templates\Rapport%20des%20&#233;tudiants%20classiques.dotx" TargetMode="External"/></Relationships>
</file>

<file path=word/theme/theme1.xml><?xml version="1.0" encoding="utf-8"?>
<a:theme xmlns:a="http://schemas.openxmlformats.org/drawingml/2006/main" name="Theme1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354A2"/>
      </a:accent1>
      <a:accent2>
        <a:srgbClr val="C4E9F7"/>
      </a:accent2>
      <a:accent3>
        <a:srgbClr val="FEF796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7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1" id="{3B1E92FB-47E6-484E-8F25-DF02B7B1E0C0}" vid="{627141C2-C386-6444-B056-BEDF227CC93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dba4498-7d77-4700-8d54-e12e2bfb264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E0730C16B4D1439837837CF69E9C54" ma:contentTypeVersion="10" ma:contentTypeDescription="Crée un document." ma:contentTypeScope="" ma:versionID="9bd965332580926c59bc4ad725b6ce8f">
  <xsd:schema xmlns:xsd="http://www.w3.org/2001/XMLSchema" xmlns:xs="http://www.w3.org/2001/XMLSchema" xmlns:p="http://schemas.microsoft.com/office/2006/metadata/properties" xmlns:ns3="bdba4498-7d77-4700-8d54-e12e2bfb264e" targetNamespace="http://schemas.microsoft.com/office/2006/metadata/properties" ma:root="true" ma:fieldsID="4eca79444ecf73efdb1facbfa5c0a416" ns3:_="">
    <xsd:import namespace="bdba4498-7d77-4700-8d54-e12e2bfb264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ba4498-7d77-4700-8d54-e12e2bfb264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4D79E4-CF0C-4DDA-BB82-2A2F72AB4AE4}">
  <ds:schemaRefs>
    <ds:schemaRef ds:uri="http://schemas.microsoft.com/office/2006/metadata/properties"/>
    <ds:schemaRef ds:uri="http://schemas.microsoft.com/office/infopath/2007/PartnerControls"/>
    <ds:schemaRef ds:uri="bdba4498-7d77-4700-8d54-e12e2bfb264e"/>
  </ds:schemaRefs>
</ds:datastoreItem>
</file>

<file path=customXml/itemProps2.xml><?xml version="1.0" encoding="utf-8"?>
<ds:datastoreItem xmlns:ds="http://schemas.openxmlformats.org/officeDocument/2006/customXml" ds:itemID="{E2091941-5420-40E2-9605-3DF042D44A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2BE2748-E011-43C3-BB68-B64884268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ba4498-7d77-4700-8d54-e12e2bfb26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A8D3B1-2102-46A0-9CF2-DC547FD452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des étudiants classiques</Template>
  <TotalTime>337</TotalTime>
  <Pages>10</Pages>
  <Words>1265</Words>
  <Characters>6961</Characters>
  <Application>Microsoft Office Word</Application>
  <DocSecurity>0</DocSecurity>
  <Lines>58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SADAOUI ELIOTE</cp:lastModifiedBy>
  <cp:revision>6</cp:revision>
  <dcterms:created xsi:type="dcterms:W3CDTF">2025-06-22T19:26:00Z</dcterms:created>
  <dcterms:modified xsi:type="dcterms:W3CDTF">2025-06-25T21:20:00Z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0x01010033E0730C16B4D1439837837CF69E9C54</vt:lpwstr>
  </property>
</Properties>
</file>